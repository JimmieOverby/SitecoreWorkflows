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D57" w:rsidRDefault="00E46C40" w:rsidP="00F77224">
      <w:pPr>
        <w:pStyle w:val="SitecoreProductNameonCov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720090</wp:posOffset>
            </wp:positionV>
            <wp:extent cx="1918335" cy="501162"/>
            <wp:effectExtent l="19050" t="0" r="5715" b="0"/>
            <wp:wrapNone/>
            <wp:docPr id="1" name="Picture 0" descr="Sitecore_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core_tag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50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fldSimple w:instr=" DOCPROPERTY  Category  \* MERGEFORMAT ">
        <w:r w:rsidR="00E01DBC">
          <w:t>Sitecore CMS 6.x</w:t>
        </w:r>
      </w:fldSimple>
    </w:p>
    <w:p w:rsidR="00E838D9" w:rsidRDefault="00024655" w:rsidP="001345B4">
      <w:pPr>
        <w:pStyle w:val="SitecoreDocumentTitle"/>
      </w:pPr>
      <w:fldSimple w:instr=" TITLE   \* MERGEFORMAT ">
        <w:r w:rsidR="00E01DBC">
          <w:t>Workflow Escalator Installation and Configuration Guide</w:t>
        </w:r>
      </w:fldSimple>
    </w:p>
    <w:p w:rsidR="000A1EB8" w:rsidRPr="000A1EB8" w:rsidRDefault="00024655" w:rsidP="001345B4">
      <w:pPr>
        <w:pStyle w:val="Subtitle"/>
      </w:pPr>
      <w:fldSimple w:instr=" SUBJECT   \* MERGEFORMAT ">
        <w:r w:rsidR="00E01DBC">
          <w:t>Instructions for all who is about to use the workflow escalator</w:t>
        </w:r>
      </w:fldSimple>
    </w:p>
    <w:p w:rsidR="00E838D9" w:rsidRDefault="007268BE" w:rsidP="001345B4">
      <w:pPr>
        <w:pStyle w:val="TOCHeading"/>
        <w:ind w:right="27"/>
      </w:pPr>
      <w:r>
        <w:lastRenderedPageBreak/>
        <w:t>Table of Contents</w:t>
      </w:r>
    </w:p>
    <w:p w:rsidR="00F323AB" w:rsidRDefault="00024655">
      <w:pPr>
        <w:pStyle w:val="TOC1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lang w:eastAsia="da-DK"/>
        </w:rPr>
        <w:fldChar w:fldCharType="begin"/>
      </w:r>
      <w:r w:rsidR="00166600">
        <w:rPr>
          <w:lang w:eastAsia="da-DK"/>
        </w:rPr>
        <w:instrText xml:space="preserve"> TOC \o "1-4" \h \z \u </w:instrText>
      </w:r>
      <w:r>
        <w:rPr>
          <w:lang w:eastAsia="da-DK"/>
        </w:rPr>
        <w:fldChar w:fldCharType="separate"/>
      </w:r>
      <w:hyperlink w:anchor="_Toc253129600" w:history="1">
        <w:r w:rsidR="00F323AB" w:rsidRPr="003B506C">
          <w:rPr>
            <w:rStyle w:val="Hyperlink"/>
            <w:noProof/>
          </w:rPr>
          <w:t>Chapter 1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Introduction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23AB" w:rsidRDefault="00024655">
      <w:pPr>
        <w:pStyle w:val="TOC1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253129601" w:history="1">
        <w:r w:rsidR="00F323AB" w:rsidRPr="003B506C">
          <w:rPr>
            <w:rStyle w:val="Hyperlink"/>
            <w:noProof/>
          </w:rPr>
          <w:t>Chapter 2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Installation and Configuration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23AB" w:rsidRDefault="0002465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253129602" w:history="1">
        <w:r w:rsidR="00F323AB" w:rsidRPr="003B506C">
          <w:rPr>
            <w:rStyle w:val="Hyperlink"/>
            <w:noProof/>
          </w:rPr>
          <w:t>2.1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Installation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23AB" w:rsidRDefault="0002465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253129603" w:history="1">
        <w:r w:rsidR="00F323AB" w:rsidRPr="003B506C">
          <w:rPr>
            <w:rStyle w:val="Hyperlink"/>
            <w:noProof/>
          </w:rPr>
          <w:t>2.2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Configuration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23AB" w:rsidRDefault="0002465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253129604" w:history="1">
        <w:r w:rsidR="00F323AB" w:rsidRPr="003B506C">
          <w:rPr>
            <w:rStyle w:val="Hyperlink"/>
            <w:noProof/>
          </w:rPr>
          <w:t>2.3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Administrator Notes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23AB" w:rsidRDefault="0002465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253129605" w:history="1">
        <w:r w:rsidR="00F323AB" w:rsidRPr="003B506C">
          <w:rPr>
            <w:rStyle w:val="Hyperlink"/>
            <w:noProof/>
          </w:rPr>
          <w:t>2.4</w:t>
        </w:r>
        <w:r w:rsidR="00F323AB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F323AB" w:rsidRPr="003B506C">
          <w:rPr>
            <w:rStyle w:val="Hyperlink"/>
            <w:noProof/>
          </w:rPr>
          <w:t>Developer Notes</w:t>
        </w:r>
        <w:r w:rsidR="00F323A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323AB">
          <w:rPr>
            <w:noProof/>
            <w:webHidden/>
          </w:rPr>
          <w:instrText xml:space="preserve"> PAGEREF _Toc253129605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3A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05FB7" w:rsidRPr="00905FB7" w:rsidRDefault="00024655" w:rsidP="00905FB7">
      <w:pPr>
        <w:pStyle w:val="TOC1"/>
        <w:rPr>
          <w:lang w:eastAsia="da-DK"/>
        </w:rPr>
      </w:pPr>
      <w:r>
        <w:rPr>
          <w:lang w:eastAsia="da-DK"/>
        </w:rPr>
        <w:fldChar w:fldCharType="end"/>
      </w:r>
    </w:p>
    <w:p w:rsidR="00E838D9" w:rsidRDefault="00284AAA" w:rsidP="00B95758">
      <w:pPr>
        <w:pStyle w:val="Heading1"/>
      </w:pPr>
      <w:r>
        <w:lastRenderedPageBreak/>
        <w:br/>
      </w:r>
      <w:bookmarkStart w:id="0" w:name="_Toc193171323"/>
      <w:bookmarkStart w:id="1" w:name="_Toc199730026"/>
      <w:bookmarkStart w:id="2" w:name="_Toc253129600"/>
      <w:r w:rsidR="00CB7A3F">
        <w:t>Introduction</w:t>
      </w:r>
      <w:bookmarkEnd w:id="0"/>
      <w:bookmarkEnd w:id="1"/>
      <w:bookmarkEnd w:id="2"/>
    </w:p>
    <w:p w:rsidR="00F2458D" w:rsidRDefault="00E01DBC" w:rsidP="00E01DBC">
      <w:pPr>
        <w:pStyle w:val="SitecoreChapterIntroduction"/>
      </w:pPr>
      <w:r>
        <w:t>Sitecore Workflow Escalator is a shared s</w:t>
      </w:r>
      <w:r w:rsidR="00F2458D">
        <w:t>ource module for Sitecore CMS 6.x</w:t>
      </w:r>
      <w:r>
        <w:t>. It allows to notify persons by email when content</w:t>
      </w:r>
      <w:r w:rsidR="00F2458D">
        <w:t xml:space="preserve"> item(s) remain(</w:t>
      </w:r>
      <w:r>
        <w:t>s</w:t>
      </w:r>
      <w:r w:rsidR="00F2458D">
        <w:t>) in the</w:t>
      </w:r>
      <w:r>
        <w:t xml:space="preserve"> </w:t>
      </w:r>
      <w:r w:rsidR="00F2458D">
        <w:t xml:space="preserve">non-final </w:t>
      </w:r>
      <w:r>
        <w:t xml:space="preserve">workflow </w:t>
      </w:r>
      <w:r w:rsidR="00F2458D">
        <w:t>state for</w:t>
      </w:r>
      <w:r>
        <w:t xml:space="preserve"> more than</w:t>
      </w:r>
      <w:r w:rsidR="00F2458D">
        <w:t xml:space="preserve"> the</w:t>
      </w:r>
      <w:r>
        <w:t xml:space="preserve"> specified time interval. </w:t>
      </w:r>
    </w:p>
    <w:p w:rsidR="00E01DBC" w:rsidRDefault="00E01DBC" w:rsidP="00E01DBC">
      <w:pPr>
        <w:pStyle w:val="SitecoreChapterIntroduction"/>
      </w:pPr>
      <w:r>
        <w:t xml:space="preserve">It also provides </w:t>
      </w:r>
      <w:r w:rsidR="00F2458D">
        <w:t xml:space="preserve">a </w:t>
      </w:r>
      <w:r>
        <w:t>validator in</w:t>
      </w:r>
      <w:r w:rsidR="00F2458D">
        <w:t xml:space="preserve"> the Content Editor. A</w:t>
      </w:r>
      <w:r>
        <w:t xml:space="preserve"> warning message appears when </w:t>
      </w:r>
      <w:r w:rsidR="00F2458D">
        <w:t>a user navigates</w:t>
      </w:r>
      <w:r>
        <w:t xml:space="preserve"> to </w:t>
      </w:r>
      <w:r w:rsidR="00F2458D">
        <w:t>an</w:t>
      </w:r>
      <w:r>
        <w:t xml:space="preserve"> item that exceeded the </w:t>
      </w:r>
      <w:r w:rsidR="00F2458D">
        <w:t xml:space="preserve">pre-set </w:t>
      </w:r>
      <w:r>
        <w:t xml:space="preserve">time interval. </w:t>
      </w:r>
      <w:r w:rsidR="00F2458D">
        <w:t>A v</w:t>
      </w:r>
      <w:r>
        <w:t xml:space="preserve">alidator message will appear </w:t>
      </w:r>
      <w:r w:rsidR="00F2458D">
        <w:t>to a</w:t>
      </w:r>
      <w:r>
        <w:t xml:space="preserve"> </w:t>
      </w:r>
      <w:r w:rsidR="00F2458D">
        <w:t>user who</w:t>
      </w:r>
      <w:r>
        <w:t xml:space="preserve"> </w:t>
      </w:r>
      <w:r w:rsidR="00230733">
        <w:t>is</w:t>
      </w:r>
      <w:r>
        <w:t xml:space="preserve"> subscribed as a recipient </w:t>
      </w:r>
      <w:r w:rsidR="00230733">
        <w:t xml:space="preserve">for such messages </w:t>
      </w:r>
      <w:r>
        <w:t xml:space="preserve">and has appropriate security rights for </w:t>
      </w:r>
      <w:r w:rsidR="00F2458D">
        <w:t xml:space="preserve">the </w:t>
      </w:r>
      <w:r>
        <w:t>corresponding workflow state.</w:t>
      </w:r>
    </w:p>
    <w:p w:rsidR="00E01DBC" w:rsidRDefault="00E01DBC" w:rsidP="00E01DBC"/>
    <w:p w:rsidR="00E01DBC" w:rsidRDefault="00E01DBC" w:rsidP="00E01DBC">
      <w:pPr>
        <w:pStyle w:val="Heading1"/>
      </w:pPr>
      <w:r>
        <w:lastRenderedPageBreak/>
        <w:br/>
      </w:r>
      <w:bookmarkStart w:id="3" w:name="_Toc253129601"/>
      <w:r w:rsidRPr="00E01DBC">
        <w:t>Installation</w:t>
      </w:r>
      <w:r w:rsidR="0031626F">
        <w:t xml:space="preserve"> and Configuration</w:t>
      </w:r>
      <w:bookmarkEnd w:id="3"/>
    </w:p>
    <w:p w:rsidR="0031626F" w:rsidRDefault="0031626F" w:rsidP="00E01DBC">
      <w:r>
        <w:t>The Installation and Configuration chapter contains the following sections:</w:t>
      </w:r>
    </w:p>
    <w:p w:rsidR="0031626F" w:rsidRDefault="00024655" w:rsidP="0031626F">
      <w:pPr>
        <w:pStyle w:val="SitecoreChapterBullet"/>
      </w:pPr>
      <w:r>
        <w:fldChar w:fldCharType="begin"/>
      </w:r>
      <w:r w:rsidR="0031626F">
        <w:instrText xml:space="preserve"> REF _Ref253050437 \h </w:instrText>
      </w:r>
      <w:r>
        <w:fldChar w:fldCharType="separate"/>
      </w:r>
      <w:r w:rsidR="00230733">
        <w:t>Installation</w:t>
      </w:r>
      <w:r>
        <w:fldChar w:fldCharType="end"/>
      </w:r>
    </w:p>
    <w:p w:rsidR="0031626F" w:rsidRDefault="00024655" w:rsidP="0031626F">
      <w:pPr>
        <w:pStyle w:val="SitecoreChapterBullet"/>
      </w:pPr>
      <w:r>
        <w:fldChar w:fldCharType="begin"/>
      </w:r>
      <w:r w:rsidR="0031626F">
        <w:instrText xml:space="preserve"> REF _Ref253050446 \h </w:instrText>
      </w:r>
      <w:r>
        <w:fldChar w:fldCharType="separate"/>
      </w:r>
      <w:r w:rsidR="00230733">
        <w:t>Configuration</w:t>
      </w:r>
      <w:r>
        <w:fldChar w:fldCharType="end"/>
      </w:r>
    </w:p>
    <w:p w:rsidR="0031626F" w:rsidRDefault="00024655" w:rsidP="0031626F">
      <w:pPr>
        <w:pStyle w:val="SitecoreChapterBullet"/>
      </w:pPr>
      <w:r>
        <w:fldChar w:fldCharType="begin"/>
      </w:r>
      <w:r w:rsidR="0031626F">
        <w:instrText xml:space="preserve"> REF _Ref253050458 \h </w:instrText>
      </w:r>
      <w:r>
        <w:fldChar w:fldCharType="separate"/>
      </w:r>
      <w:r w:rsidR="00230733" w:rsidRPr="0031626F">
        <w:t>Admin</w:t>
      </w:r>
      <w:r w:rsidR="00230733">
        <w:t>istrator</w:t>
      </w:r>
      <w:r w:rsidR="00230733" w:rsidRPr="0031626F">
        <w:t xml:space="preserve"> Notes</w:t>
      </w:r>
      <w:r>
        <w:fldChar w:fldCharType="end"/>
      </w:r>
    </w:p>
    <w:p w:rsidR="0031626F" w:rsidRDefault="00024655" w:rsidP="00E01DBC">
      <w:pPr>
        <w:pStyle w:val="SitecoreChapterBullet"/>
      </w:pPr>
      <w:r>
        <w:fldChar w:fldCharType="begin"/>
      </w:r>
      <w:r w:rsidR="0031626F">
        <w:instrText xml:space="preserve"> REF _Ref253050465 \h </w:instrText>
      </w:r>
      <w:r>
        <w:fldChar w:fldCharType="separate"/>
      </w:r>
      <w:r w:rsidR="00230733" w:rsidRPr="0031626F">
        <w:t>Developer Notes</w:t>
      </w:r>
      <w:r>
        <w:fldChar w:fldCharType="end"/>
      </w:r>
    </w:p>
    <w:p w:rsidR="0031626F" w:rsidRDefault="0031626F" w:rsidP="0031626F">
      <w:pPr>
        <w:pStyle w:val="Heading2"/>
      </w:pPr>
      <w:bookmarkStart w:id="4" w:name="_Ref253050437"/>
      <w:bookmarkStart w:id="5" w:name="_Toc253129602"/>
      <w:r>
        <w:lastRenderedPageBreak/>
        <w:t>Installation</w:t>
      </w:r>
      <w:bookmarkEnd w:id="4"/>
      <w:bookmarkEnd w:id="5"/>
    </w:p>
    <w:p w:rsidR="00E01DBC" w:rsidRDefault="0031626F" w:rsidP="00E01DBC">
      <w:r>
        <w:t xml:space="preserve">The </w:t>
      </w:r>
      <w:r w:rsidR="00E01DBC" w:rsidRPr="00E01DBC">
        <w:t>Sitecore Workflow Escalator module is distributed as a standard package. It installs the module itself as well as a custom AccountSelector field, that is required for module’s correct behavior.</w:t>
      </w:r>
    </w:p>
    <w:p w:rsidR="00E01DBC" w:rsidRDefault="00E01DBC" w:rsidP="00E01DBC">
      <w:r>
        <w:t xml:space="preserve">Items installed </w:t>
      </w:r>
      <w:r w:rsidR="000A5919">
        <w:t>with</w:t>
      </w:r>
      <w:r>
        <w:t xml:space="preserve"> the package:</w:t>
      </w:r>
    </w:p>
    <w:p w:rsidR="00E01DBC" w:rsidRPr="00A444AB" w:rsidRDefault="00E01DBC" w:rsidP="00E01DBC">
      <w:pPr>
        <w:pStyle w:val="SitecoreNumberedList"/>
      </w:pPr>
      <w:r>
        <w:t>Master database</w:t>
      </w:r>
    </w:p>
    <w:p w:rsidR="00E01DBC" w:rsidRDefault="00E01DBC" w:rsidP="00E01DBC">
      <w:pPr>
        <w:pStyle w:val="SitecoreBullet2ndLevel"/>
      </w:pPr>
      <w:r>
        <w:t>/Sitecore/</w:t>
      </w:r>
      <w:r w:rsidRPr="00A444AB">
        <w:t>Templates/Workflow Escalator Module/Escalator State</w:t>
      </w:r>
    </w:p>
    <w:p w:rsidR="00E01DBC" w:rsidRDefault="00E01DBC" w:rsidP="00E01DBC">
      <w:pPr>
        <w:pStyle w:val="SitecoreBullet2ndLevel"/>
      </w:pPr>
      <w:r>
        <w:t>/Sitecore /</w:t>
      </w:r>
      <w:r w:rsidRPr="00A444AB">
        <w:t>Templates/Workflow Escalator Module/Workflow  escalator e-mail settings</w:t>
      </w:r>
      <w:r>
        <w:t xml:space="preserve"> </w:t>
      </w:r>
    </w:p>
    <w:p w:rsidR="00E01DBC" w:rsidRDefault="00E01DBC" w:rsidP="00E01DBC">
      <w:pPr>
        <w:pStyle w:val="SitecoreBullet2ndLevel"/>
      </w:pPr>
      <w:r>
        <w:t>/Sitecore/</w:t>
      </w:r>
      <w:r w:rsidRPr="00A444AB">
        <w:t>System/Tasks/Commands/Notify</w:t>
      </w:r>
    </w:p>
    <w:p w:rsidR="00E01DBC" w:rsidRDefault="00E01DBC" w:rsidP="00E01DBC">
      <w:pPr>
        <w:pStyle w:val="SitecoreBullet2ndLevel"/>
      </w:pPr>
      <w:r>
        <w:t>/Sitecore/</w:t>
      </w:r>
      <w:r w:rsidRPr="00A444AB">
        <w:t>System/Tasks/</w:t>
      </w:r>
      <w:r w:rsidR="00BE33CD" w:rsidRPr="00BE33CD">
        <w:t>Schedules</w:t>
      </w:r>
      <w:r w:rsidR="00BE33CD">
        <w:t>/</w:t>
      </w:r>
      <w:r w:rsidRPr="00A444AB">
        <w:t>Workflow Escalator Task</w:t>
      </w:r>
    </w:p>
    <w:p w:rsidR="00E01DBC" w:rsidRPr="00E01DBC" w:rsidRDefault="00E01DBC" w:rsidP="00E01DBC">
      <w:pPr>
        <w:pStyle w:val="SitecoreBullet2ndLevel"/>
      </w:pPr>
      <w:r w:rsidRPr="00E01DBC">
        <w:t>/Sitecore/System/Modules/Workflow Escalator</w:t>
      </w:r>
    </w:p>
    <w:p w:rsidR="00E01DBC" w:rsidRDefault="00E01DBC" w:rsidP="00E01DBC">
      <w:pPr>
        <w:pStyle w:val="SitecoreNumberedList"/>
      </w:pPr>
      <w:r>
        <w:t>Core database</w:t>
      </w:r>
    </w:p>
    <w:p w:rsidR="00E01DBC" w:rsidRDefault="00E01DBC" w:rsidP="00E01DBC">
      <w:pPr>
        <w:pStyle w:val="SitecoreBullet2ndLevel"/>
      </w:pPr>
      <w:r>
        <w:t>/Sitecore/</w:t>
      </w:r>
      <w:r w:rsidRPr="00A444AB">
        <w:t>System/Dictionary/W/WarningEscalatorText</w:t>
      </w:r>
    </w:p>
    <w:p w:rsidR="00E01DBC" w:rsidRDefault="00E01DBC" w:rsidP="00E01DBC">
      <w:pPr>
        <w:pStyle w:val="SitecoreBullet2ndLevel"/>
      </w:pPr>
      <w:r>
        <w:t>/Sitecore/</w:t>
      </w:r>
      <w:r w:rsidRPr="00A444AB">
        <w:t>System/Dictionary/W/WarningEscalatorTitle</w:t>
      </w:r>
    </w:p>
    <w:p w:rsidR="00E01DBC" w:rsidRDefault="00E01DBC" w:rsidP="00E01DBC">
      <w:pPr>
        <w:pStyle w:val="SitecoreBullet2ndLevel"/>
      </w:pPr>
      <w:r>
        <w:t>/Sitecore/S</w:t>
      </w:r>
      <w:r w:rsidRPr="00A444AB">
        <w:t>ystem/Fie</w:t>
      </w:r>
      <w:r w:rsidR="00ED0DAA">
        <w:t xml:space="preserve"> </w:t>
      </w:r>
      <w:r w:rsidRPr="00A444AB">
        <w:t>d types/Developer Types/AccountSelector</w:t>
      </w:r>
    </w:p>
    <w:p w:rsidR="00E01DBC" w:rsidRDefault="00E01DBC" w:rsidP="00E01DBC">
      <w:pPr>
        <w:pStyle w:val="SitecoreBullet2ndLevel"/>
      </w:pPr>
      <w:r>
        <w:t>/Sitecore/S</w:t>
      </w:r>
      <w:r w:rsidRPr="00A444AB">
        <w:t>ystem/Field types/Developer Types/AccountSelector</w:t>
      </w:r>
      <w:r>
        <w:t>/Menu/Assign</w:t>
      </w:r>
    </w:p>
    <w:p w:rsidR="00E01DBC" w:rsidRDefault="00E01DBC" w:rsidP="00E01DBC">
      <w:pPr>
        <w:pStyle w:val="SitecoreBullet2ndLevel"/>
      </w:pPr>
      <w:r>
        <w:t>/Sitecore/S</w:t>
      </w:r>
      <w:r w:rsidRPr="00A444AB">
        <w:t>ystem/Field types/Developer Types/AccountSelector</w:t>
      </w:r>
      <w:r>
        <w:t>/Menu/Clear</w:t>
      </w:r>
    </w:p>
    <w:p w:rsidR="00E01DBC" w:rsidRDefault="00E01DBC" w:rsidP="00E01DBC">
      <w:r>
        <w:t>Files installed with the package:</w:t>
      </w:r>
    </w:p>
    <w:p w:rsidR="00E01DBC" w:rsidRDefault="00E01DBC" w:rsidP="00E01DBC">
      <w:pPr>
        <w:pStyle w:val="SitecoreBulletedList"/>
      </w:pPr>
      <w:r>
        <w:t>Bin\</w:t>
      </w:r>
      <w:r w:rsidRPr="007D1DA4">
        <w:t xml:space="preserve"> CustomFields.AccountSelector.dll</w:t>
      </w:r>
    </w:p>
    <w:p w:rsidR="00E01DBC" w:rsidRDefault="00E01DBC" w:rsidP="00E01DBC">
      <w:pPr>
        <w:pStyle w:val="SitecoreBulletedList"/>
      </w:pPr>
      <w:r>
        <w:t>Bin\</w:t>
      </w:r>
      <w:r w:rsidRPr="007D1DA4">
        <w:t xml:space="preserve"> Sitecore.Modules.WorkflowEscalator.dll</w:t>
      </w:r>
    </w:p>
    <w:p w:rsidR="00E01DBC" w:rsidRDefault="00E01DBC" w:rsidP="00E01DBC">
      <w:pPr>
        <w:pStyle w:val="SitecoreBulletedList"/>
      </w:pPr>
      <w:r>
        <w:t>App_Config\Include\</w:t>
      </w:r>
      <w:r w:rsidRPr="007D1DA4">
        <w:t>worflowescalator.config</w:t>
      </w:r>
    </w:p>
    <w:p w:rsidR="00E01DBC" w:rsidRDefault="00E01DBC" w:rsidP="00E01DBC">
      <w:pPr>
        <w:pStyle w:val="SitecoreBulletedList"/>
      </w:pPr>
      <w:r w:rsidRPr="007D1DA4">
        <w:t>App</w:t>
      </w:r>
      <w:r>
        <w:t>_Config\Include\accountselector</w:t>
      </w:r>
      <w:r w:rsidRPr="007D1DA4">
        <w:t>.config</w:t>
      </w:r>
    </w:p>
    <w:p w:rsidR="00E01DBC" w:rsidRDefault="00E01DBC" w:rsidP="00E01DBC">
      <w:pPr>
        <w:pStyle w:val="SitecoreBulletedList"/>
      </w:pPr>
      <w:r>
        <w:t>Sitecore\shell\Applications\Security\</w:t>
      </w:r>
      <w:r w:rsidRPr="00FE25AB">
        <w:t>AccountSelector</w:t>
      </w:r>
      <w:r>
        <w:t>\AccountSelector.css</w:t>
      </w:r>
    </w:p>
    <w:p w:rsidR="00E01DBC" w:rsidRDefault="00E01DBC" w:rsidP="00E01DBC">
      <w:pPr>
        <w:pStyle w:val="SitecoreBulletedList"/>
      </w:pPr>
      <w:r>
        <w:t>Sitecore\shell\Applications\Security\</w:t>
      </w:r>
      <w:r w:rsidRPr="00FE25AB">
        <w:t>AccountSelector</w:t>
      </w:r>
      <w:r>
        <w:t>\AccountSelector.js</w:t>
      </w:r>
    </w:p>
    <w:p w:rsidR="00E01DBC" w:rsidRDefault="00E01DBC" w:rsidP="00E01DBC">
      <w:pPr>
        <w:pStyle w:val="SitecoreBulletedList"/>
      </w:pPr>
      <w:r>
        <w:t>Sitecore\shell\Applications\Security\</w:t>
      </w:r>
      <w:r w:rsidRPr="00FE25AB">
        <w:t>AccountSelector</w:t>
      </w:r>
      <w:r>
        <w:t>\AccountSelector.xaml</w:t>
      </w:r>
    </w:p>
    <w:p w:rsidR="00E01DBC" w:rsidRDefault="00E01DBC" w:rsidP="00E01DBC">
      <w:pPr>
        <w:pStyle w:val="SitecoreBulletedList"/>
      </w:pPr>
      <w:r>
        <w:t>Sitecore\shell\Applications\Security\SelectAccount\SelectAccount.xaml</w:t>
      </w:r>
    </w:p>
    <w:p w:rsidR="00E01DBC" w:rsidRDefault="00E01DBC" w:rsidP="00E01DBC"/>
    <w:p w:rsidR="00E01DBC" w:rsidRDefault="00E01DBC" w:rsidP="00E01DBC"/>
    <w:p w:rsidR="00E01DBC" w:rsidRDefault="0031626F" w:rsidP="0031626F">
      <w:pPr>
        <w:pStyle w:val="Heading2"/>
      </w:pPr>
      <w:bookmarkStart w:id="6" w:name="_Ref253050446"/>
      <w:bookmarkStart w:id="7" w:name="_Toc253129603"/>
      <w:r>
        <w:lastRenderedPageBreak/>
        <w:t>Configuration</w:t>
      </w:r>
      <w:bookmarkEnd w:id="6"/>
      <w:bookmarkEnd w:id="7"/>
    </w:p>
    <w:p w:rsidR="00E01DBC" w:rsidRDefault="00E01DBC" w:rsidP="00E01DBC">
      <w:r w:rsidRPr="00E01DBC">
        <w:t>After installation you should proceed</w:t>
      </w:r>
      <w:r w:rsidR="0031626F">
        <w:t xml:space="preserve"> with</w:t>
      </w:r>
      <w:r w:rsidRPr="00E01DBC">
        <w:t xml:space="preserve"> the following</w:t>
      </w:r>
      <w:r w:rsidR="0031626F">
        <w:t xml:space="preserve"> to fine-tune </w:t>
      </w:r>
      <w:r w:rsidRPr="00E01DBC">
        <w:t>your Workflow Escalator Module:</w:t>
      </w:r>
    </w:p>
    <w:p w:rsidR="00E01DBC" w:rsidRDefault="00E01DBC" w:rsidP="00E01DBC">
      <w:pPr>
        <w:pStyle w:val="SitecoreNumberedList"/>
        <w:numPr>
          <w:ilvl w:val="0"/>
          <w:numId w:val="32"/>
        </w:numPr>
      </w:pPr>
      <w:r>
        <w:t xml:space="preserve">Configure email settings under </w:t>
      </w:r>
      <w:r w:rsidRPr="00FC15B4">
        <w:rPr>
          <w:rStyle w:val="SitecoreCodeChar"/>
        </w:rPr>
        <w:t>/Sitecore/System/Modules/Workflow Escalator</w:t>
      </w:r>
    </w:p>
    <w:p w:rsidR="00E01DBC" w:rsidRDefault="00E01DBC" w:rsidP="00E01DBC">
      <w:pPr>
        <w:pStyle w:val="SitecoreIndent"/>
      </w:pPr>
      <w:r w:rsidRPr="00E01DBC">
        <w:rPr>
          <w:noProof/>
        </w:rPr>
        <w:drawing>
          <wp:inline distT="0" distB="0" distL="0" distR="0">
            <wp:extent cx="3915322" cy="3415190"/>
            <wp:effectExtent l="171450" t="133350" r="370928" b="2995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22" cy="3415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1DBC" w:rsidRDefault="00E01DBC" w:rsidP="00E01DBC">
      <w:pPr>
        <w:pStyle w:val="SitecoreIndent"/>
      </w:pPr>
      <w:r>
        <w:t>You can set the following fields:</w:t>
      </w:r>
    </w:p>
    <w:p w:rsidR="00E01DBC" w:rsidRDefault="00E01DBC" w:rsidP="00E01DBC">
      <w:pPr>
        <w:pStyle w:val="SitecoreBullet2ndLevel"/>
      </w:pPr>
      <w:r>
        <w:t>Server –</w:t>
      </w:r>
      <w:r w:rsidR="00C71FC4">
        <w:t xml:space="preserve"> </w:t>
      </w:r>
      <w:r>
        <w:t xml:space="preserve">mail server name (if not specified, a </w:t>
      </w:r>
      <w:r w:rsidRPr="003D0CE0">
        <w:t>"MailServer</w:t>
      </w:r>
      <w:r>
        <w:rPr>
          <w:rFonts w:ascii="Consolas" w:hAnsi="Consolas" w:cs="Consolas"/>
          <w:noProof/>
          <w:szCs w:val="20"/>
        </w:rPr>
        <w:t xml:space="preserve">" </w:t>
      </w:r>
      <w:r>
        <w:t>setting  from web.config will be used)</w:t>
      </w:r>
    </w:p>
    <w:p w:rsidR="00E01DBC" w:rsidRDefault="00E01DBC" w:rsidP="00E01DBC">
      <w:pPr>
        <w:pStyle w:val="SitecoreBullet2ndLevel"/>
      </w:pPr>
      <w:r>
        <w:t>Port – mail server port number</w:t>
      </w:r>
    </w:p>
    <w:p w:rsidR="00E01DBC" w:rsidRDefault="00E01DBC" w:rsidP="00E01DBC">
      <w:pPr>
        <w:pStyle w:val="SitecoreBullet2ndLevel"/>
      </w:pPr>
      <w:r>
        <w:t>User Name</w:t>
      </w:r>
      <w:r w:rsidR="008955EE">
        <w:t xml:space="preserve"> </w:t>
      </w:r>
      <w:r>
        <w:t>-</w:t>
      </w:r>
      <w:r w:rsidR="008955EE">
        <w:t xml:space="preserve"> </w:t>
      </w:r>
      <w:r>
        <w:t>mail server user (if SMTP requires login)</w:t>
      </w:r>
    </w:p>
    <w:p w:rsidR="00E01DBC" w:rsidRDefault="00E01DBC" w:rsidP="00E01DBC">
      <w:pPr>
        <w:pStyle w:val="SitecoreBullet2ndLevel"/>
      </w:pPr>
      <w:r>
        <w:t>Password</w:t>
      </w:r>
      <w:r w:rsidR="008955EE">
        <w:t xml:space="preserve"> </w:t>
      </w:r>
      <w:r>
        <w:t>-</w:t>
      </w:r>
      <w:r w:rsidR="008955EE">
        <w:t xml:space="preserve"> </w:t>
      </w:r>
      <w:r>
        <w:t>mail server password (if SMTP requires login)</w:t>
      </w:r>
    </w:p>
    <w:p w:rsidR="00E01DBC" w:rsidRDefault="00E01DBC" w:rsidP="00E01DBC">
      <w:pPr>
        <w:pStyle w:val="SitecoreBullet2ndLevel"/>
      </w:pPr>
      <w:r>
        <w:t>Email address</w:t>
      </w:r>
      <w:r w:rsidR="008955EE">
        <w:t xml:space="preserve"> </w:t>
      </w:r>
      <w:r>
        <w:t>-</w:t>
      </w:r>
      <w:r w:rsidR="008955EE">
        <w:t xml:space="preserve"> </w:t>
      </w:r>
      <w:r>
        <w:t>sender e</w:t>
      </w:r>
      <w:r w:rsidR="008955EE">
        <w:t>-</w:t>
      </w:r>
      <w:r>
        <w:t xml:space="preserve">mail address (if not specified, an  </w:t>
      </w:r>
      <w:r w:rsidR="008955EE">
        <w:t>E</w:t>
      </w:r>
      <w:r w:rsidRPr="003D0CE0">
        <w:t>mailReminder.FromAddres</w:t>
      </w:r>
      <w:r>
        <w:t>s</w:t>
      </w:r>
      <w:r w:rsidRPr="003D0CE0">
        <w:t>”</w:t>
      </w:r>
      <w:r>
        <w:rPr>
          <w:rFonts w:ascii="Consolas" w:hAnsi="Consolas" w:cs="Consolas"/>
          <w:noProof/>
          <w:color w:val="0000FF"/>
          <w:szCs w:val="20"/>
        </w:rPr>
        <w:t xml:space="preserve"> </w:t>
      </w:r>
      <w:r>
        <w:t>setting  from web.config will be used)</w:t>
      </w:r>
    </w:p>
    <w:p w:rsidR="00E01DBC" w:rsidRDefault="00E01DBC" w:rsidP="00E01DBC">
      <w:pPr>
        <w:pStyle w:val="SitecoreBullet2ndLevel"/>
      </w:pPr>
      <w:r>
        <w:t>Display Name</w:t>
      </w:r>
      <w:r w:rsidR="008955EE">
        <w:t xml:space="preserve"> </w:t>
      </w:r>
      <w:r>
        <w:t>-</w:t>
      </w:r>
      <w:r w:rsidR="008955EE">
        <w:t xml:space="preserve"> sender display </w:t>
      </w:r>
      <w:r>
        <w:t>name</w:t>
      </w:r>
    </w:p>
    <w:p w:rsidR="00E01DBC" w:rsidRDefault="00E01DBC" w:rsidP="00E01DBC">
      <w:pPr>
        <w:pStyle w:val="SitecoreBullet2ndLevel"/>
      </w:pPr>
      <w:r>
        <w:t xml:space="preserve">Subject – mail subject (if not specified, a  </w:t>
      </w:r>
      <w:r w:rsidRPr="003D0CE0">
        <w:t>"Tasks.EmailReminderSubject"</w:t>
      </w:r>
      <w:r>
        <w:t xml:space="preserve"> </w:t>
      </w:r>
      <w:r w:rsidRPr="008955EE">
        <w:rPr>
          <w:rFonts w:cs="Arial"/>
          <w:noProof/>
          <w:szCs w:val="20"/>
        </w:rPr>
        <w:t>setting</w:t>
      </w:r>
      <w:r>
        <w:t xml:space="preserve">  from web.config will be used)</w:t>
      </w:r>
    </w:p>
    <w:p w:rsidR="00E01DBC" w:rsidRDefault="00E01DBC" w:rsidP="00E01DBC">
      <w:pPr>
        <w:pStyle w:val="SitecoreBullet2ndLevel"/>
      </w:pPr>
      <w:r>
        <w:t xml:space="preserve">Item description – item specific text pattern (if not specified, a </w:t>
      </w:r>
      <w:r w:rsidRPr="003D0CE0">
        <w:t>"Tasks.EmailReminderText"</w:t>
      </w:r>
      <w:r>
        <w:t xml:space="preserve"> setting from web.config will be used). Is used </w:t>
      </w:r>
      <w:r w:rsidR="000F5B9A">
        <w:t>for formatting</w:t>
      </w:r>
      <w:r w:rsidR="006718C8">
        <w:t xml:space="preserve">  each item notification when</w:t>
      </w:r>
      <w:r>
        <w:t xml:space="preserve"> rendering an email to specific person.  Available replaceable tokens:{item</w:t>
      </w:r>
      <w:r w:rsidR="00F63C29">
        <w:t>path}(item’s path</w:t>
      </w:r>
      <w:r>
        <w:t>), {version}(item’s version), {language}(item’s language).</w:t>
      </w:r>
    </w:p>
    <w:p w:rsidR="00E01DBC" w:rsidRDefault="00E01DBC" w:rsidP="00E01DBC">
      <w:pPr>
        <w:pStyle w:val="SitecoreBullet2ndLevel"/>
      </w:pPr>
      <w:r>
        <w:t>Header – email header text</w:t>
      </w:r>
    </w:p>
    <w:p w:rsidR="00E01DBC" w:rsidRDefault="00E01DBC" w:rsidP="00E01DBC">
      <w:pPr>
        <w:pStyle w:val="SitecoreBullet2ndLevel"/>
      </w:pPr>
      <w:r>
        <w:lastRenderedPageBreak/>
        <w:t>Footer – email footer pattern. Available replaceable tokens:{sender}( sender name specified in Display Name field).</w:t>
      </w:r>
    </w:p>
    <w:p w:rsidR="00E01DBC" w:rsidRDefault="006718C8" w:rsidP="0031626F">
      <w:pPr>
        <w:pStyle w:val="SitecoreNumberedList"/>
      </w:pPr>
      <w:r>
        <w:t xml:space="preserve">Create the desired workflow </w:t>
      </w:r>
      <w:r w:rsidR="00E01DBC" w:rsidRPr="00E01DBC">
        <w:t xml:space="preserve">state(s) based </w:t>
      </w:r>
      <w:r w:rsidRPr="00E01DBC">
        <w:t>on /</w:t>
      </w:r>
      <w:r w:rsidR="00E01DBC" w:rsidRPr="00E01DBC">
        <w:t>Sitecore/ Templates/Workflow Escalator Module/Escalator State template</w:t>
      </w:r>
      <w:r w:rsidR="0031626F">
        <w:t>.</w:t>
      </w:r>
    </w:p>
    <w:p w:rsidR="0031626F" w:rsidRDefault="0031626F" w:rsidP="0031626F">
      <w:pPr>
        <w:pStyle w:val="SitecoreIndent"/>
      </w:pPr>
      <w:r w:rsidRPr="0031626F">
        <w:rPr>
          <w:noProof/>
        </w:rPr>
        <w:drawing>
          <wp:inline distT="0" distB="0" distL="0" distR="0">
            <wp:extent cx="2333951" cy="2809524"/>
            <wp:effectExtent l="171450" t="133350" r="371149" b="295626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51" cy="28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26F" w:rsidRDefault="0031626F" w:rsidP="0031626F">
      <w:pPr>
        <w:pStyle w:val="SitecoreIndent"/>
      </w:pPr>
      <w:r>
        <w:t>Escalator state template introduces two additional fields:</w:t>
      </w:r>
    </w:p>
    <w:p w:rsidR="0031626F" w:rsidRPr="0031626F" w:rsidRDefault="0031626F" w:rsidP="0031626F">
      <w:pPr>
        <w:pStyle w:val="SitecoreBullet2ndLevel"/>
      </w:pPr>
      <w:r>
        <w:t>Recipients – a list of user(s) and(or) role(s) who will receive notification emails. Custom AccountSelector field is used to populate the list</w:t>
      </w:r>
      <w:r w:rsidRPr="007D1DA4">
        <w:rPr>
          <w:b/>
        </w:rPr>
        <w:t xml:space="preserve">. </w:t>
      </w:r>
    </w:p>
    <w:p w:rsidR="0031626F" w:rsidRPr="0031626F" w:rsidRDefault="0031626F" w:rsidP="0031626F">
      <w:pPr>
        <w:pStyle w:val="SitecoreNoteHeader"/>
      </w:pPr>
      <w:r w:rsidRPr="007D1DA4">
        <w:t>Note</w:t>
      </w:r>
    </w:p>
    <w:p w:rsidR="0031626F" w:rsidRPr="007D1DA4" w:rsidRDefault="0031626F" w:rsidP="0031626F">
      <w:pPr>
        <w:pStyle w:val="SitecoreNoteBody"/>
      </w:pPr>
      <w:r w:rsidRPr="007D1DA4">
        <w:t>Please ensure that user(s) and(or) role(s) in the list are provided with appropriate security rights allowing them to edit content in the workflow state</w:t>
      </w:r>
      <w:r>
        <w:t>.</w:t>
      </w:r>
    </w:p>
    <w:p w:rsidR="0031626F" w:rsidRDefault="0031626F" w:rsidP="0031626F">
      <w:pPr>
        <w:pStyle w:val="SitecoreBullet2ndLevel"/>
      </w:pPr>
      <w:r>
        <w:t xml:space="preserve">Time frame – time limit for content’s staying in the workflow state. If the limit is exceeded, notification email(s) will be sent to specified recipient(s). </w:t>
      </w:r>
      <w:r w:rsidR="00F323AB">
        <w:t>The default value is one day.  The s</w:t>
      </w:r>
      <w:r>
        <w:t>upported format: d.HH:MM:SS</w:t>
      </w:r>
    </w:p>
    <w:p w:rsidR="0031626F" w:rsidRDefault="0031626F" w:rsidP="0031626F">
      <w:pPr>
        <w:pStyle w:val="SitecoreNumberedList"/>
      </w:pPr>
      <w:r>
        <w:t>Configure the schedule for Workflow Escalator task under /Sitecore/</w:t>
      </w:r>
      <w:r w:rsidRPr="00A444AB">
        <w:t>System/Tasks/</w:t>
      </w:r>
      <w:r w:rsidR="00BE33CD" w:rsidRPr="00BE33CD">
        <w:t>Schedules</w:t>
      </w:r>
      <w:r w:rsidR="00BE33CD">
        <w:t>/</w:t>
      </w:r>
      <w:r w:rsidRPr="00A444AB">
        <w:t>Workflow Escalator Task</w:t>
      </w:r>
      <w:r>
        <w:t>.</w:t>
      </w:r>
    </w:p>
    <w:p w:rsidR="0031626F" w:rsidRDefault="00F323AB" w:rsidP="0031626F">
      <w:pPr>
        <w:pStyle w:val="SitecoreIndent"/>
      </w:pPr>
      <w:r>
        <w:t>For any scheduled task</w:t>
      </w:r>
      <w:r w:rsidR="0031626F">
        <w:t xml:space="preserve"> </w:t>
      </w:r>
      <w:r>
        <w:t xml:space="preserve">the </w:t>
      </w:r>
      <w:r w:rsidR="0031626F">
        <w:t xml:space="preserve">frequency of execution depends on </w:t>
      </w:r>
      <w:r>
        <w:t xml:space="preserve">the </w:t>
      </w:r>
      <w:r w:rsidR="0031626F">
        <w:t xml:space="preserve">settings per task and </w:t>
      </w:r>
      <w:r>
        <w:t xml:space="preserve">the </w:t>
      </w:r>
      <w:r w:rsidR="0031626F">
        <w:t xml:space="preserve">general settings in web.config. </w:t>
      </w:r>
      <w:r>
        <w:t>A</w:t>
      </w:r>
      <w:r w:rsidR="0031626F">
        <w:t xml:space="preserve"> task resides in the Master database.</w:t>
      </w:r>
    </w:p>
    <w:p w:rsidR="0031626F" w:rsidRDefault="0031626F" w:rsidP="0031626F">
      <w:pPr>
        <w:pStyle w:val="Heading2"/>
      </w:pPr>
      <w:bookmarkStart w:id="8" w:name="_Ref253050458"/>
      <w:bookmarkStart w:id="9" w:name="_Toc253129604"/>
      <w:r w:rsidRPr="0031626F">
        <w:lastRenderedPageBreak/>
        <w:t>Admin</w:t>
      </w:r>
      <w:r w:rsidR="00D205FA">
        <w:t>istrator</w:t>
      </w:r>
      <w:r w:rsidRPr="0031626F">
        <w:t xml:space="preserve"> </w:t>
      </w:r>
      <w:r w:rsidR="00D205FA" w:rsidRPr="0031626F">
        <w:t>Notes</w:t>
      </w:r>
      <w:bookmarkEnd w:id="8"/>
      <w:bookmarkEnd w:id="9"/>
    </w:p>
    <w:p w:rsidR="0031626F" w:rsidRDefault="00F323AB" w:rsidP="0031626F">
      <w:r>
        <w:t xml:space="preserve">The </w:t>
      </w:r>
      <w:r w:rsidR="0031626F">
        <w:t xml:space="preserve">Content Editor warning text and title can be changed by modifying the Phrase field of </w:t>
      </w:r>
      <w:r w:rsidR="0031626F" w:rsidRPr="0031626F">
        <w:rPr>
          <w:rStyle w:val="SitecoreCodeChar"/>
        </w:rPr>
        <w:t>/Sitecore/System/Dictionary/W/WarningEscalatorText</w:t>
      </w:r>
      <w:r w:rsidR="0031626F">
        <w:t xml:space="preserve"> and </w:t>
      </w:r>
      <w:r w:rsidR="0031626F" w:rsidRPr="0031626F">
        <w:rPr>
          <w:rStyle w:val="SitecoreCodeChar"/>
        </w:rPr>
        <w:t>/Sitecore/System/Dictionary/W/WarningEscalatorTitle</w:t>
      </w:r>
      <w:r w:rsidR="0031626F">
        <w:t xml:space="preserve"> items accordingly.</w:t>
      </w:r>
    </w:p>
    <w:p w:rsidR="0031626F" w:rsidRDefault="0031626F" w:rsidP="0031626F">
      <w:pPr>
        <w:pStyle w:val="Heading2"/>
      </w:pPr>
      <w:bookmarkStart w:id="10" w:name="_Ref253050465"/>
      <w:bookmarkStart w:id="11" w:name="_Toc253129605"/>
      <w:r w:rsidRPr="0031626F">
        <w:lastRenderedPageBreak/>
        <w:t>Developer Notes</w:t>
      </w:r>
      <w:bookmarkEnd w:id="10"/>
      <w:bookmarkEnd w:id="11"/>
    </w:p>
    <w:p w:rsidR="0031626F" w:rsidRDefault="0031626F" w:rsidP="0031626F">
      <w:r w:rsidRPr="0031626F">
        <w:t>The notification email rendering can easily be modified. To do this:</w:t>
      </w:r>
    </w:p>
    <w:p w:rsidR="0031626F" w:rsidRDefault="0031626F" w:rsidP="0031626F">
      <w:pPr>
        <w:pStyle w:val="SitecoreBulletedList"/>
      </w:pPr>
      <w:r>
        <w:t>Create a class implementing Sitecore.Modules.WorkflowEscalator.IMailConfigurator interface</w:t>
      </w:r>
    </w:p>
    <w:p w:rsidR="00E01DBC" w:rsidRDefault="0031626F" w:rsidP="00E01DBC">
      <w:pPr>
        <w:pStyle w:val="SitecoreBulletedList"/>
      </w:pPr>
      <w:r>
        <w:t>Assign  MailConfigurator property of Sitecore.Modules.WorkflowEscalator.EmailUtility class</w:t>
      </w:r>
    </w:p>
    <w:p w:rsidR="00E01DBC" w:rsidRDefault="00E01DBC" w:rsidP="00E01DBC"/>
    <w:sectPr w:rsidR="00E01DBC" w:rsidSect="00FC4F55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7D18" w:rsidRDefault="00F07D18">
      <w:pPr>
        <w:spacing w:before="0"/>
      </w:pPr>
      <w:r>
        <w:separator/>
      </w:r>
    </w:p>
  </w:endnote>
  <w:endnote w:type="continuationSeparator" w:id="0">
    <w:p w:rsidR="00F07D18" w:rsidRDefault="00F07D18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E3D" w:rsidRDefault="008E6E3D" w:rsidP="00B326DE">
    <w:pPr>
      <w:pBdr>
        <w:bottom w:val="single" w:sz="6" w:space="1" w:color="auto"/>
      </w:pBdr>
      <w:rPr>
        <w:i/>
        <w:sz w:val="16"/>
        <w:szCs w:val="16"/>
      </w:rPr>
    </w:pPr>
  </w:p>
  <w:p w:rsidR="008E6E3D" w:rsidRPr="00130207" w:rsidRDefault="008E6E3D" w:rsidP="00B326DE">
    <w:pPr>
      <w:rPr>
        <w:i/>
        <w:sz w:val="16"/>
        <w:szCs w:val="16"/>
      </w:rPr>
    </w:pPr>
    <w:r w:rsidRPr="00130207">
      <w:rPr>
        <w:i/>
        <w:sz w:val="16"/>
        <w:szCs w:val="16"/>
      </w:rPr>
      <w:t>Sitecore® is a registered trademark. All other brand and product names are the property of their respective holders. The contents of this document are the property of Sitecore. Copyright © 2001-</w:t>
    </w:r>
    <w:r w:rsidR="00024655">
      <w:rPr>
        <w:i/>
        <w:sz w:val="16"/>
        <w:szCs w:val="16"/>
      </w:rPr>
      <w:fldChar w:fldCharType="begin"/>
    </w:r>
    <w:r>
      <w:rPr>
        <w:i/>
        <w:sz w:val="16"/>
        <w:szCs w:val="16"/>
      </w:rPr>
      <w:instrText xml:space="preserve"> DATE \@ "yyyy" </w:instrText>
    </w:r>
    <w:r w:rsidR="00024655">
      <w:rPr>
        <w:i/>
        <w:sz w:val="16"/>
        <w:szCs w:val="16"/>
      </w:rPr>
      <w:fldChar w:fldCharType="separate"/>
    </w:r>
    <w:r w:rsidR="00BE33CD">
      <w:rPr>
        <w:i/>
        <w:noProof/>
        <w:sz w:val="16"/>
        <w:szCs w:val="16"/>
      </w:rPr>
      <w:t>2010</w:t>
    </w:r>
    <w:r w:rsidR="00024655">
      <w:rPr>
        <w:i/>
        <w:sz w:val="16"/>
        <w:szCs w:val="16"/>
      </w:rPr>
      <w:fldChar w:fldCharType="end"/>
    </w:r>
    <w:r>
      <w:rPr>
        <w:i/>
        <w:sz w:val="16"/>
        <w:szCs w:val="16"/>
      </w:rPr>
      <w:t xml:space="preserve"> </w:t>
    </w:r>
    <w:r w:rsidRPr="00130207">
      <w:rPr>
        <w:i/>
        <w:sz w:val="16"/>
        <w:szCs w:val="16"/>
      </w:rPr>
      <w:t>Sitecore. All rights reserved.</w:t>
    </w:r>
    <w:r>
      <w:rPr>
        <w:i/>
        <w:sz w:val="16"/>
        <w:szCs w:val="16"/>
      </w:rPr>
      <w:t xml:space="preserve"> </w:t>
    </w:r>
  </w:p>
  <w:p w:rsidR="008E6E3D" w:rsidRPr="00B326DE" w:rsidRDefault="00024655" w:rsidP="00B326DE">
    <w:pPr>
      <w:jc w:val="right"/>
      <w:rPr>
        <w:i/>
        <w:sz w:val="16"/>
        <w:szCs w:val="16"/>
      </w:rPr>
    </w:pPr>
    <w:sdt>
      <w:sdtPr>
        <w:rPr>
          <w:i/>
          <w:sz w:val="16"/>
          <w:szCs w:val="16"/>
        </w:rPr>
        <w:id w:val="2890998"/>
        <w:docPartObj>
          <w:docPartGallery w:val="Page Numbers (Top of Page)"/>
          <w:docPartUnique/>
        </w:docPartObj>
      </w:sdtPr>
      <w:sdtContent>
        <w:r w:rsidR="008E6E3D" w:rsidRPr="00F7410E">
          <w:rPr>
            <w:i/>
            <w:sz w:val="16"/>
            <w:szCs w:val="16"/>
          </w:rPr>
          <w:t xml:space="preserve">Page </w:t>
        </w:r>
        <w:r w:rsidRPr="00F7410E">
          <w:rPr>
            <w:i/>
            <w:sz w:val="16"/>
            <w:szCs w:val="16"/>
          </w:rPr>
          <w:fldChar w:fldCharType="begin"/>
        </w:r>
        <w:r w:rsidR="008E6E3D" w:rsidRPr="00F7410E">
          <w:rPr>
            <w:i/>
            <w:sz w:val="16"/>
            <w:szCs w:val="16"/>
          </w:rPr>
          <w:instrText xml:space="preserve"> PAGE </w:instrText>
        </w:r>
        <w:r w:rsidRPr="00F7410E">
          <w:rPr>
            <w:i/>
            <w:sz w:val="16"/>
            <w:szCs w:val="16"/>
          </w:rPr>
          <w:fldChar w:fldCharType="separate"/>
        </w:r>
        <w:r w:rsidR="00BE33CD">
          <w:rPr>
            <w:i/>
            <w:noProof/>
            <w:sz w:val="16"/>
            <w:szCs w:val="16"/>
          </w:rPr>
          <w:t>5</w:t>
        </w:r>
        <w:r w:rsidRPr="00F7410E">
          <w:rPr>
            <w:i/>
            <w:sz w:val="16"/>
            <w:szCs w:val="16"/>
          </w:rPr>
          <w:fldChar w:fldCharType="end"/>
        </w:r>
        <w:r w:rsidR="008E6E3D" w:rsidRPr="00F7410E">
          <w:rPr>
            <w:i/>
            <w:sz w:val="16"/>
            <w:szCs w:val="16"/>
          </w:rPr>
          <w:t xml:space="preserve"> of </w:t>
        </w:r>
        <w:r w:rsidRPr="00F7410E">
          <w:rPr>
            <w:i/>
            <w:sz w:val="16"/>
            <w:szCs w:val="16"/>
          </w:rPr>
          <w:fldChar w:fldCharType="begin"/>
        </w:r>
        <w:r w:rsidR="008E6E3D" w:rsidRPr="00F7410E">
          <w:rPr>
            <w:i/>
            <w:sz w:val="16"/>
            <w:szCs w:val="16"/>
          </w:rPr>
          <w:instrText xml:space="preserve"> NUMPAGES  </w:instrText>
        </w:r>
        <w:r w:rsidRPr="00F7410E">
          <w:rPr>
            <w:i/>
            <w:sz w:val="16"/>
            <w:szCs w:val="16"/>
          </w:rPr>
          <w:fldChar w:fldCharType="separate"/>
        </w:r>
        <w:r w:rsidR="00BE33CD">
          <w:rPr>
            <w:i/>
            <w:noProof/>
            <w:sz w:val="16"/>
            <w:szCs w:val="16"/>
          </w:rPr>
          <w:t>9</w:t>
        </w:r>
        <w:r w:rsidRPr="00F7410E">
          <w:rPr>
            <w:i/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E3D" w:rsidRDefault="008E6E3D" w:rsidP="001345B4">
    <w:pPr>
      <w:pStyle w:val="Footer"/>
      <w:tabs>
        <w:tab w:val="clear" w:pos="9360"/>
        <w:tab w:val="right" w:pos="9000"/>
      </w:tabs>
      <w:ind w:right="27"/>
    </w:pPr>
    <w:r w:rsidRPr="00130207">
      <w:t>Sitecore® is a registered trademark. All other brand and product names are the property of their respective holders. The contents of this document are the property of Sitecore. Copyright © 2001-</w:t>
    </w:r>
    <w:fldSimple w:instr=" DATE \@ &quot;yyyy&quot; ">
      <w:r w:rsidR="00BE33CD">
        <w:rPr>
          <w:noProof/>
        </w:rPr>
        <w:t>2010</w:t>
      </w:r>
    </w:fldSimple>
    <w:r>
      <w:t xml:space="preserve"> </w:t>
    </w:r>
    <w:r w:rsidRPr="00130207">
      <w:t>Sitecore. All rights reserved.</w:t>
    </w:r>
  </w:p>
  <w:p w:rsidR="008E6E3D" w:rsidRDefault="008E6E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7D18" w:rsidRDefault="00F07D18">
      <w:pPr>
        <w:spacing w:before="0"/>
      </w:pPr>
      <w:r>
        <w:separator/>
      </w:r>
    </w:p>
  </w:footnote>
  <w:footnote w:type="continuationSeparator" w:id="0">
    <w:p w:rsidR="00F07D18" w:rsidRDefault="00F07D18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E3D" w:rsidRPr="007D4363" w:rsidRDefault="008E6E3D" w:rsidP="00737AA1">
    <w:pPr>
      <w:pStyle w:val="Header"/>
      <w:tabs>
        <w:tab w:val="clear" w:pos="9360"/>
        <w:tab w:val="left" w:pos="4445"/>
        <w:tab w:val="right" w:pos="9000"/>
      </w:tabs>
      <w:ind w:right="27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4199890</wp:posOffset>
          </wp:positionH>
          <wp:positionV relativeFrom="paragraph">
            <wp:posOffset>-140970</wp:posOffset>
          </wp:positionV>
          <wp:extent cx="1525905" cy="421640"/>
          <wp:effectExtent l="19050" t="0" r="0" b="0"/>
          <wp:wrapTopAndBottom/>
          <wp:docPr id="3" name="Picture 2" descr="sclogohoripan_jpg_30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clogohoripan_jpg_300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5905" cy="421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fldSimple w:instr=" DOCPROPERTY  Category  \* MERGEFORMAT ">
      <w:r w:rsidR="00E01DBC">
        <w:t>Sitecore CMS 6.x</w:t>
      </w:r>
    </w:fldSimple>
    <w:r>
      <w:t xml:space="preserve"> </w:t>
    </w:r>
    <w:fldSimple w:instr=" TITLE   \* MERGEFORMAT ">
      <w:r w:rsidR="00E01DBC">
        <w:t>Workflow Escalator Installation and Configuration Guide</w:t>
      </w:r>
    </w:fldSimple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E3D" w:rsidRPr="00FD4C33" w:rsidRDefault="00024655" w:rsidP="001345B4">
    <w:pPr>
      <w:pStyle w:val="Footer"/>
      <w:ind w:right="-333"/>
      <w:rPr>
        <w:color w:val="A6A6A6" w:themeColor="background1" w:themeShade="A6"/>
      </w:rPr>
    </w:pPr>
    <w:fldSimple w:instr=" DOCPROPERTY  Category  \* MERGEFORMAT ">
      <w:r w:rsidR="00E01DBC" w:rsidRPr="00E01DBC">
        <w:rPr>
          <w:color w:val="A6A6A6" w:themeColor="background1" w:themeShade="A6"/>
        </w:rPr>
        <w:t>Sitecore CMS</w:t>
      </w:r>
      <w:r w:rsidR="00E01DBC">
        <w:t xml:space="preserve"> 6.x</w:t>
      </w:r>
    </w:fldSimple>
  </w:p>
  <w:p w:rsidR="008E6E3D" w:rsidRPr="00FD4C33" w:rsidRDefault="00024655" w:rsidP="001345B4">
    <w:pPr>
      <w:pStyle w:val="Footer"/>
      <w:ind w:right="-333"/>
      <w:rPr>
        <w:color w:val="A6A6A6" w:themeColor="background1" w:themeShade="A6"/>
      </w:rPr>
    </w:pPr>
    <w:fldSimple w:instr=" TITLE   \* MERGEFORMAT ">
      <w:r w:rsidR="00E01DBC" w:rsidRPr="00E01DBC">
        <w:rPr>
          <w:color w:val="A6A6A6" w:themeColor="background1" w:themeShade="A6"/>
        </w:rPr>
        <w:t>Workflow Escalator</w:t>
      </w:r>
      <w:r w:rsidR="00E01DBC">
        <w:t xml:space="preserve"> Installation and Configuration Guide</w:t>
      </w:r>
    </w:fldSimple>
    <w:r w:rsidR="008E6E3D">
      <w:rPr>
        <w:color w:val="A6A6A6" w:themeColor="background1" w:themeShade="A6"/>
      </w:rPr>
      <w:t xml:space="preserve"> Rev: </w:t>
    </w:r>
    <w:r>
      <w:rPr>
        <w:color w:val="A6A6A6" w:themeColor="background1" w:themeShade="A6"/>
      </w:rPr>
      <w:fldChar w:fldCharType="begin"/>
    </w:r>
    <w:r w:rsidR="008E6E3D">
      <w:rPr>
        <w:color w:val="A6A6A6" w:themeColor="background1" w:themeShade="A6"/>
      </w:rPr>
      <w:instrText xml:space="preserve"> DATE \@ "yyyy-MM-dd" </w:instrText>
    </w:r>
    <w:r>
      <w:rPr>
        <w:color w:val="A6A6A6" w:themeColor="background1" w:themeShade="A6"/>
      </w:rPr>
      <w:fldChar w:fldCharType="separate"/>
    </w:r>
    <w:r w:rsidR="00BE33CD">
      <w:rPr>
        <w:noProof/>
        <w:color w:val="A6A6A6" w:themeColor="background1" w:themeShade="A6"/>
      </w:rPr>
      <w:t>2010-02-05</w:t>
    </w:r>
    <w:r>
      <w:rPr>
        <w:color w:val="A6A6A6" w:themeColor="background1" w:themeShade="A6"/>
      </w:rPr>
      <w:fldChar w:fldCharType="end"/>
    </w:r>
  </w:p>
  <w:p w:rsidR="008E6E3D" w:rsidRDefault="008E6E3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9284C"/>
    <w:multiLevelType w:val="hybridMultilevel"/>
    <w:tmpl w:val="5090F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940D52"/>
    <w:multiLevelType w:val="multilevel"/>
    <w:tmpl w:val="8C7E6108"/>
    <w:styleLink w:val="Step"/>
    <w:lvl w:ilvl="0">
      <w:start w:val="1"/>
      <w:numFmt w:val="bullet"/>
      <w:lvlText w:val=""/>
      <w:lvlJc w:val="left"/>
      <w:pPr>
        <w:ind w:left="360" w:hanging="288"/>
      </w:pPr>
      <w:rPr>
        <w:rFonts w:ascii="Symbol" w:hAnsi="Symbol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360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60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288"/>
      </w:pPr>
      <w:rPr>
        <w:rFonts w:hint="default"/>
      </w:rPr>
    </w:lvl>
  </w:abstractNum>
  <w:abstractNum w:abstractNumId="2">
    <w:nsid w:val="191B573F"/>
    <w:multiLevelType w:val="hybridMultilevel"/>
    <w:tmpl w:val="84845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AF2F50"/>
    <w:multiLevelType w:val="multilevel"/>
    <w:tmpl w:val="4A4EE360"/>
    <w:lvl w:ilvl="0">
      <w:start w:val="1"/>
      <w:numFmt w:val="decimal"/>
      <w:pStyle w:val="Heading1"/>
      <w:lvlText w:val="Chapter %1"/>
      <w:lvlJc w:val="left"/>
      <w:pPr>
        <w:ind w:left="360" w:hanging="360"/>
      </w:pPr>
      <w:rPr>
        <w:rFonts w:ascii="Arial" w:hAnsi="Arial" w:hint="default"/>
        <w:b/>
        <w:i w:val="0"/>
        <w:color w:val="969696"/>
        <w:sz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6300" w:hanging="720"/>
      </w:pPr>
      <w:rPr>
        <w:rFonts w:hint="default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247D7AB0"/>
    <w:multiLevelType w:val="hybridMultilevel"/>
    <w:tmpl w:val="BEB23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C22319"/>
    <w:multiLevelType w:val="hybridMultilevel"/>
    <w:tmpl w:val="C922B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050327"/>
    <w:multiLevelType w:val="hybridMultilevel"/>
    <w:tmpl w:val="08E6E4E8"/>
    <w:lvl w:ilvl="0" w:tplc="3F1A21C6">
      <w:start w:val="1"/>
      <w:numFmt w:val="bullet"/>
      <w:pStyle w:val="SitecoreBullet2ndLeve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7">
    <w:nsid w:val="398B4B62"/>
    <w:multiLevelType w:val="hybridMultilevel"/>
    <w:tmpl w:val="7376DA52"/>
    <w:lvl w:ilvl="0" w:tplc="33B058A0">
      <w:start w:val="1"/>
      <w:numFmt w:val="bullet"/>
      <w:pStyle w:val="SitecoreBulletLa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002FE"/>
    <w:multiLevelType w:val="multilevel"/>
    <w:tmpl w:val="C504B052"/>
    <w:lvl w:ilvl="0">
      <w:start w:val="1"/>
      <w:numFmt w:val="decimal"/>
      <w:lvlText w:val="Chapter %1"/>
      <w:lvlJc w:val="left"/>
      <w:pPr>
        <w:ind w:left="360" w:hanging="360"/>
      </w:pPr>
      <w:rPr>
        <w:rFonts w:ascii="Arial" w:hAnsi="Arial" w:hint="default"/>
        <w:b/>
        <w:i w:val="0"/>
        <w:color w:val="969696"/>
        <w:sz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4CB162DA"/>
    <w:multiLevelType w:val="hybridMultilevel"/>
    <w:tmpl w:val="FC2E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06780"/>
    <w:multiLevelType w:val="hybridMultilevel"/>
    <w:tmpl w:val="BC3C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347D0D"/>
    <w:multiLevelType w:val="hybridMultilevel"/>
    <w:tmpl w:val="42F41644"/>
    <w:lvl w:ilvl="0" w:tplc="257EDDE2">
      <w:start w:val="1"/>
      <w:numFmt w:val="bullet"/>
      <w:pStyle w:val="SitecoreIntro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FDD5C90"/>
    <w:multiLevelType w:val="hybridMultilevel"/>
    <w:tmpl w:val="02B6618E"/>
    <w:lvl w:ilvl="0" w:tplc="F1E43C90">
      <w:start w:val="3"/>
      <w:numFmt w:val="decimal"/>
      <w:lvlText w:val="Chapter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622954"/>
    <w:multiLevelType w:val="multilevel"/>
    <w:tmpl w:val="4BA450C2"/>
    <w:lvl w:ilvl="0">
      <w:start w:val="1"/>
      <w:numFmt w:val="bullet"/>
      <w:lvlText w:val=""/>
      <w:lvlJc w:val="left"/>
      <w:pPr>
        <w:ind w:left="720" w:firstLine="576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pStyle w:val="SitecoreBulletedList"/>
      <w:lvlText w:val=""/>
      <w:lvlJc w:val="left"/>
      <w:pPr>
        <w:ind w:left="936" w:hanging="288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93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36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36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36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936" w:hanging="288"/>
      </w:pPr>
      <w:rPr>
        <w:rFonts w:hint="default"/>
      </w:rPr>
    </w:lvl>
  </w:abstractNum>
  <w:abstractNum w:abstractNumId="14">
    <w:nsid w:val="66510A5C"/>
    <w:multiLevelType w:val="hybridMultilevel"/>
    <w:tmpl w:val="13E474D8"/>
    <w:lvl w:ilvl="0" w:tplc="06A2D022">
      <w:start w:val="1"/>
      <w:numFmt w:val="bullet"/>
      <w:pStyle w:val="SitecoreChapter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6F9B6D15"/>
    <w:multiLevelType w:val="hybridMultilevel"/>
    <w:tmpl w:val="370AC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175C13"/>
    <w:multiLevelType w:val="hybridMultilevel"/>
    <w:tmpl w:val="250C7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B5D6FFE"/>
    <w:multiLevelType w:val="hybridMultilevel"/>
    <w:tmpl w:val="9EE2EE0C"/>
    <w:lvl w:ilvl="0" w:tplc="114CD010">
      <w:start w:val="1"/>
      <w:numFmt w:val="decimal"/>
      <w:pStyle w:val="Sitecore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7"/>
  </w:num>
  <w:num w:numId="5">
    <w:abstractNumId w:val="17"/>
    <w:lvlOverride w:ilvl="0">
      <w:startOverride w:val="1"/>
    </w:lvlOverride>
  </w:num>
  <w:num w:numId="6">
    <w:abstractNumId w:val="7"/>
  </w:num>
  <w:num w:numId="7">
    <w:abstractNumId w:val="13"/>
  </w:num>
  <w:num w:numId="8">
    <w:abstractNumId w:val="17"/>
    <w:lvlOverride w:ilvl="0">
      <w:startOverride w:val="1"/>
    </w:lvlOverride>
  </w:num>
  <w:num w:numId="9">
    <w:abstractNumId w:val="17"/>
  </w:num>
  <w:num w:numId="10">
    <w:abstractNumId w:val="3"/>
    <w:lvlOverride w:ilvl="0">
      <w:startOverride w:val="1"/>
    </w:lvlOverride>
  </w:num>
  <w:num w:numId="11">
    <w:abstractNumId w:val="12"/>
  </w:num>
  <w:num w:numId="12">
    <w:abstractNumId w:val="8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7"/>
    <w:lvlOverride w:ilvl="0">
      <w:startOverride w:val="1"/>
    </w:lvlOverride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6"/>
  </w:num>
  <w:num w:numId="20">
    <w:abstractNumId w:val="6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1"/>
  </w:num>
  <w:num w:numId="27">
    <w:abstractNumId w:val="15"/>
  </w:num>
  <w:num w:numId="28">
    <w:abstractNumId w:val="10"/>
  </w:num>
  <w:num w:numId="29">
    <w:abstractNumId w:val="4"/>
  </w:num>
  <w:num w:numId="30">
    <w:abstractNumId w:val="9"/>
  </w:num>
  <w:num w:numId="31">
    <w:abstractNumId w:val="5"/>
  </w:num>
  <w:num w:numId="32">
    <w:abstractNumId w:val="17"/>
    <w:lvlOverride w:ilvl="0">
      <w:startOverride w:val="1"/>
    </w:lvlOverride>
  </w:num>
  <w:num w:numId="33">
    <w:abstractNumId w:val="0"/>
  </w:num>
  <w:num w:numId="34">
    <w:abstractNumId w:val="16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attachedTemplate r:id="rId1"/>
  <w:stylePaneFormatFilter w:val="9001"/>
  <w:stylePaneSortMethod w:val="0000"/>
  <w:defaultTabStop w:val="720"/>
  <w:drawingGridHorizontalSpacing w:val="10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31626F"/>
    <w:rsid w:val="0000101F"/>
    <w:rsid w:val="000021CA"/>
    <w:rsid w:val="000052A1"/>
    <w:rsid w:val="000061B8"/>
    <w:rsid w:val="00024655"/>
    <w:rsid w:val="00025EDA"/>
    <w:rsid w:val="00044634"/>
    <w:rsid w:val="0005214E"/>
    <w:rsid w:val="00060679"/>
    <w:rsid w:val="00060BD3"/>
    <w:rsid w:val="00064BC3"/>
    <w:rsid w:val="000659D3"/>
    <w:rsid w:val="000662A2"/>
    <w:rsid w:val="00071E33"/>
    <w:rsid w:val="00081F89"/>
    <w:rsid w:val="00082223"/>
    <w:rsid w:val="000855DF"/>
    <w:rsid w:val="000917B1"/>
    <w:rsid w:val="000A1CBD"/>
    <w:rsid w:val="000A1EB8"/>
    <w:rsid w:val="000A5919"/>
    <w:rsid w:val="000A65E7"/>
    <w:rsid w:val="000A68B6"/>
    <w:rsid w:val="000A6E5B"/>
    <w:rsid w:val="000B26E2"/>
    <w:rsid w:val="000B2938"/>
    <w:rsid w:val="000B4178"/>
    <w:rsid w:val="000D016F"/>
    <w:rsid w:val="000D1AB8"/>
    <w:rsid w:val="000F5B9A"/>
    <w:rsid w:val="000F74E3"/>
    <w:rsid w:val="00102CD6"/>
    <w:rsid w:val="00105ED6"/>
    <w:rsid w:val="001114DC"/>
    <w:rsid w:val="00115B82"/>
    <w:rsid w:val="00130C42"/>
    <w:rsid w:val="00133666"/>
    <w:rsid w:val="001345B4"/>
    <w:rsid w:val="00137BD6"/>
    <w:rsid w:val="00166600"/>
    <w:rsid w:val="001673F2"/>
    <w:rsid w:val="00196CEF"/>
    <w:rsid w:val="00197B1D"/>
    <w:rsid w:val="001B4A9B"/>
    <w:rsid w:val="001B4B45"/>
    <w:rsid w:val="001C3C59"/>
    <w:rsid w:val="001C65DB"/>
    <w:rsid w:val="001C6F73"/>
    <w:rsid w:val="001D1C14"/>
    <w:rsid w:val="001D37D4"/>
    <w:rsid w:val="001E13C9"/>
    <w:rsid w:val="00211F14"/>
    <w:rsid w:val="0021343E"/>
    <w:rsid w:val="00230733"/>
    <w:rsid w:val="00233DB8"/>
    <w:rsid w:val="00241AE6"/>
    <w:rsid w:val="00247ACA"/>
    <w:rsid w:val="002648AC"/>
    <w:rsid w:val="0026557B"/>
    <w:rsid w:val="00273209"/>
    <w:rsid w:val="00275467"/>
    <w:rsid w:val="00277188"/>
    <w:rsid w:val="002774A3"/>
    <w:rsid w:val="00284AAA"/>
    <w:rsid w:val="00293D17"/>
    <w:rsid w:val="002A76BC"/>
    <w:rsid w:val="002B6F0D"/>
    <w:rsid w:val="002C3F5A"/>
    <w:rsid w:val="002C731F"/>
    <w:rsid w:val="002D269E"/>
    <w:rsid w:val="002F1B8B"/>
    <w:rsid w:val="0030011F"/>
    <w:rsid w:val="00304208"/>
    <w:rsid w:val="00304AB7"/>
    <w:rsid w:val="00313497"/>
    <w:rsid w:val="0031626F"/>
    <w:rsid w:val="00330870"/>
    <w:rsid w:val="00330EC7"/>
    <w:rsid w:val="003414F2"/>
    <w:rsid w:val="003435E6"/>
    <w:rsid w:val="003601E4"/>
    <w:rsid w:val="0036276C"/>
    <w:rsid w:val="003709A2"/>
    <w:rsid w:val="003710CC"/>
    <w:rsid w:val="0038552E"/>
    <w:rsid w:val="00395483"/>
    <w:rsid w:val="003A5605"/>
    <w:rsid w:val="003A63F7"/>
    <w:rsid w:val="003A6466"/>
    <w:rsid w:val="003A7812"/>
    <w:rsid w:val="003B04A6"/>
    <w:rsid w:val="003B1743"/>
    <w:rsid w:val="003C1B79"/>
    <w:rsid w:val="003C1E7B"/>
    <w:rsid w:val="003D3559"/>
    <w:rsid w:val="003D3D5D"/>
    <w:rsid w:val="003E7880"/>
    <w:rsid w:val="003F0BDE"/>
    <w:rsid w:val="00403FC3"/>
    <w:rsid w:val="0041002F"/>
    <w:rsid w:val="00411546"/>
    <w:rsid w:val="00416363"/>
    <w:rsid w:val="00432716"/>
    <w:rsid w:val="0043507D"/>
    <w:rsid w:val="00435243"/>
    <w:rsid w:val="00440B27"/>
    <w:rsid w:val="00441638"/>
    <w:rsid w:val="00450616"/>
    <w:rsid w:val="00452A6D"/>
    <w:rsid w:val="004640EB"/>
    <w:rsid w:val="004656D9"/>
    <w:rsid w:val="00476D53"/>
    <w:rsid w:val="004833D6"/>
    <w:rsid w:val="00484C41"/>
    <w:rsid w:val="00484F0C"/>
    <w:rsid w:val="004921A5"/>
    <w:rsid w:val="004A01E7"/>
    <w:rsid w:val="004A3CC8"/>
    <w:rsid w:val="004B0ECD"/>
    <w:rsid w:val="004B3061"/>
    <w:rsid w:val="004B6E07"/>
    <w:rsid w:val="004C15DC"/>
    <w:rsid w:val="004C5312"/>
    <w:rsid w:val="004C6A52"/>
    <w:rsid w:val="004D05D4"/>
    <w:rsid w:val="004D6B7A"/>
    <w:rsid w:val="004E094A"/>
    <w:rsid w:val="004E219D"/>
    <w:rsid w:val="004E2F17"/>
    <w:rsid w:val="004F1D2A"/>
    <w:rsid w:val="004F2E4A"/>
    <w:rsid w:val="005033F7"/>
    <w:rsid w:val="00506DDC"/>
    <w:rsid w:val="00510272"/>
    <w:rsid w:val="00512E94"/>
    <w:rsid w:val="00514693"/>
    <w:rsid w:val="00521051"/>
    <w:rsid w:val="00524779"/>
    <w:rsid w:val="00525E8B"/>
    <w:rsid w:val="005448EA"/>
    <w:rsid w:val="0054707C"/>
    <w:rsid w:val="005475C3"/>
    <w:rsid w:val="005478BD"/>
    <w:rsid w:val="0055718D"/>
    <w:rsid w:val="00561FB5"/>
    <w:rsid w:val="0056349C"/>
    <w:rsid w:val="00565362"/>
    <w:rsid w:val="00566EB6"/>
    <w:rsid w:val="0057387E"/>
    <w:rsid w:val="005823D4"/>
    <w:rsid w:val="0058784E"/>
    <w:rsid w:val="005909EF"/>
    <w:rsid w:val="00592E46"/>
    <w:rsid w:val="00594B26"/>
    <w:rsid w:val="005976FA"/>
    <w:rsid w:val="005A7AF0"/>
    <w:rsid w:val="005A7D2C"/>
    <w:rsid w:val="005C0A31"/>
    <w:rsid w:val="005C2666"/>
    <w:rsid w:val="005C34D7"/>
    <w:rsid w:val="005D1B28"/>
    <w:rsid w:val="005D2106"/>
    <w:rsid w:val="005D6078"/>
    <w:rsid w:val="005E2F2F"/>
    <w:rsid w:val="005E49DD"/>
    <w:rsid w:val="005F4749"/>
    <w:rsid w:val="00600DB1"/>
    <w:rsid w:val="006021A4"/>
    <w:rsid w:val="00616318"/>
    <w:rsid w:val="00617630"/>
    <w:rsid w:val="006313D2"/>
    <w:rsid w:val="006318B0"/>
    <w:rsid w:val="00640142"/>
    <w:rsid w:val="00644C7F"/>
    <w:rsid w:val="0064768D"/>
    <w:rsid w:val="00650EAF"/>
    <w:rsid w:val="006514B6"/>
    <w:rsid w:val="0066794E"/>
    <w:rsid w:val="006718C8"/>
    <w:rsid w:val="0067569B"/>
    <w:rsid w:val="00677BE4"/>
    <w:rsid w:val="00680465"/>
    <w:rsid w:val="00686DD2"/>
    <w:rsid w:val="0069313B"/>
    <w:rsid w:val="006A29F0"/>
    <w:rsid w:val="006A30AF"/>
    <w:rsid w:val="006A3128"/>
    <w:rsid w:val="006B3503"/>
    <w:rsid w:val="006B3D71"/>
    <w:rsid w:val="006B7A13"/>
    <w:rsid w:val="006B7A95"/>
    <w:rsid w:val="006C1350"/>
    <w:rsid w:val="006C482A"/>
    <w:rsid w:val="006D0B54"/>
    <w:rsid w:val="006D74FE"/>
    <w:rsid w:val="006E066C"/>
    <w:rsid w:val="006E1604"/>
    <w:rsid w:val="006E6A6E"/>
    <w:rsid w:val="006F13C9"/>
    <w:rsid w:val="006F3158"/>
    <w:rsid w:val="006F3DF9"/>
    <w:rsid w:val="006F7E88"/>
    <w:rsid w:val="00702C2A"/>
    <w:rsid w:val="00702D6A"/>
    <w:rsid w:val="007071B2"/>
    <w:rsid w:val="0071460A"/>
    <w:rsid w:val="00715AEF"/>
    <w:rsid w:val="007268BE"/>
    <w:rsid w:val="00727D08"/>
    <w:rsid w:val="007320C0"/>
    <w:rsid w:val="00737AA1"/>
    <w:rsid w:val="007475FF"/>
    <w:rsid w:val="007517E5"/>
    <w:rsid w:val="00754DDC"/>
    <w:rsid w:val="0075508C"/>
    <w:rsid w:val="00766689"/>
    <w:rsid w:val="007676F3"/>
    <w:rsid w:val="00774864"/>
    <w:rsid w:val="0078121D"/>
    <w:rsid w:val="00781E43"/>
    <w:rsid w:val="00782A36"/>
    <w:rsid w:val="007912C2"/>
    <w:rsid w:val="007978EE"/>
    <w:rsid w:val="007A3647"/>
    <w:rsid w:val="007A3FDF"/>
    <w:rsid w:val="007B0950"/>
    <w:rsid w:val="007B1AF6"/>
    <w:rsid w:val="007B7865"/>
    <w:rsid w:val="007C59C6"/>
    <w:rsid w:val="007D0807"/>
    <w:rsid w:val="007D4363"/>
    <w:rsid w:val="007D56CF"/>
    <w:rsid w:val="007D622F"/>
    <w:rsid w:val="007E0F19"/>
    <w:rsid w:val="007E2A92"/>
    <w:rsid w:val="007F69B7"/>
    <w:rsid w:val="00801CE9"/>
    <w:rsid w:val="00803C9A"/>
    <w:rsid w:val="00811419"/>
    <w:rsid w:val="00814E75"/>
    <w:rsid w:val="00815174"/>
    <w:rsid w:val="00821EB3"/>
    <w:rsid w:val="008221FB"/>
    <w:rsid w:val="00822998"/>
    <w:rsid w:val="00823C9C"/>
    <w:rsid w:val="008247AC"/>
    <w:rsid w:val="00826C13"/>
    <w:rsid w:val="00831757"/>
    <w:rsid w:val="00846001"/>
    <w:rsid w:val="00847639"/>
    <w:rsid w:val="00847B28"/>
    <w:rsid w:val="00854152"/>
    <w:rsid w:val="00856E42"/>
    <w:rsid w:val="0086003A"/>
    <w:rsid w:val="00876D28"/>
    <w:rsid w:val="00885E0B"/>
    <w:rsid w:val="00893ABA"/>
    <w:rsid w:val="008955EE"/>
    <w:rsid w:val="008A0E52"/>
    <w:rsid w:val="008A1258"/>
    <w:rsid w:val="008A4A23"/>
    <w:rsid w:val="008A5126"/>
    <w:rsid w:val="008A6276"/>
    <w:rsid w:val="008B0B3D"/>
    <w:rsid w:val="008B60E9"/>
    <w:rsid w:val="008B6745"/>
    <w:rsid w:val="008C5953"/>
    <w:rsid w:val="008E6E3D"/>
    <w:rsid w:val="008E735F"/>
    <w:rsid w:val="008F4E60"/>
    <w:rsid w:val="008F586F"/>
    <w:rsid w:val="00905FB7"/>
    <w:rsid w:val="009075C9"/>
    <w:rsid w:val="00911F80"/>
    <w:rsid w:val="0091497F"/>
    <w:rsid w:val="00926AC4"/>
    <w:rsid w:val="009317E7"/>
    <w:rsid w:val="00951FCB"/>
    <w:rsid w:val="009614B0"/>
    <w:rsid w:val="009707B4"/>
    <w:rsid w:val="00973D7A"/>
    <w:rsid w:val="00986EFC"/>
    <w:rsid w:val="009971D3"/>
    <w:rsid w:val="009A0069"/>
    <w:rsid w:val="009B1EF8"/>
    <w:rsid w:val="009C0019"/>
    <w:rsid w:val="009C4BCE"/>
    <w:rsid w:val="009C6181"/>
    <w:rsid w:val="009C6550"/>
    <w:rsid w:val="009C6928"/>
    <w:rsid w:val="009D1BA8"/>
    <w:rsid w:val="009D3537"/>
    <w:rsid w:val="009D61A3"/>
    <w:rsid w:val="009D6F8A"/>
    <w:rsid w:val="009F320B"/>
    <w:rsid w:val="00A0452A"/>
    <w:rsid w:val="00A0684E"/>
    <w:rsid w:val="00A11D4A"/>
    <w:rsid w:val="00A17EF0"/>
    <w:rsid w:val="00A20321"/>
    <w:rsid w:val="00A21D7F"/>
    <w:rsid w:val="00A24BA9"/>
    <w:rsid w:val="00A27B1A"/>
    <w:rsid w:val="00A316AE"/>
    <w:rsid w:val="00A33544"/>
    <w:rsid w:val="00A35CB3"/>
    <w:rsid w:val="00A473EC"/>
    <w:rsid w:val="00A80F61"/>
    <w:rsid w:val="00A8293A"/>
    <w:rsid w:val="00A91B67"/>
    <w:rsid w:val="00AA1201"/>
    <w:rsid w:val="00AA127E"/>
    <w:rsid w:val="00AA6F50"/>
    <w:rsid w:val="00AB586D"/>
    <w:rsid w:val="00AC1BC7"/>
    <w:rsid w:val="00AC2007"/>
    <w:rsid w:val="00AC3626"/>
    <w:rsid w:val="00AC5E1A"/>
    <w:rsid w:val="00AC6814"/>
    <w:rsid w:val="00AC6846"/>
    <w:rsid w:val="00AD58C1"/>
    <w:rsid w:val="00AD6705"/>
    <w:rsid w:val="00AE2935"/>
    <w:rsid w:val="00AE62E9"/>
    <w:rsid w:val="00AF3438"/>
    <w:rsid w:val="00AF560B"/>
    <w:rsid w:val="00AF583D"/>
    <w:rsid w:val="00AF5A45"/>
    <w:rsid w:val="00B0064B"/>
    <w:rsid w:val="00B044D5"/>
    <w:rsid w:val="00B12717"/>
    <w:rsid w:val="00B14133"/>
    <w:rsid w:val="00B15C3D"/>
    <w:rsid w:val="00B21983"/>
    <w:rsid w:val="00B279C7"/>
    <w:rsid w:val="00B326DE"/>
    <w:rsid w:val="00B47EFE"/>
    <w:rsid w:val="00B675B5"/>
    <w:rsid w:val="00B72524"/>
    <w:rsid w:val="00B75A42"/>
    <w:rsid w:val="00B763ED"/>
    <w:rsid w:val="00B76BE0"/>
    <w:rsid w:val="00B95758"/>
    <w:rsid w:val="00B9699A"/>
    <w:rsid w:val="00BB3875"/>
    <w:rsid w:val="00BB6AD8"/>
    <w:rsid w:val="00BB785E"/>
    <w:rsid w:val="00BE29BF"/>
    <w:rsid w:val="00BE3300"/>
    <w:rsid w:val="00BE33CD"/>
    <w:rsid w:val="00BE6E7E"/>
    <w:rsid w:val="00BF2DBC"/>
    <w:rsid w:val="00BF2FC7"/>
    <w:rsid w:val="00BF7580"/>
    <w:rsid w:val="00C016BC"/>
    <w:rsid w:val="00C11C53"/>
    <w:rsid w:val="00C12E3C"/>
    <w:rsid w:val="00C26E2B"/>
    <w:rsid w:val="00C30D36"/>
    <w:rsid w:val="00C324EC"/>
    <w:rsid w:val="00C32683"/>
    <w:rsid w:val="00C33149"/>
    <w:rsid w:val="00C55292"/>
    <w:rsid w:val="00C55DFE"/>
    <w:rsid w:val="00C63FC2"/>
    <w:rsid w:val="00C64B56"/>
    <w:rsid w:val="00C71FC4"/>
    <w:rsid w:val="00C97DC6"/>
    <w:rsid w:val="00CA3449"/>
    <w:rsid w:val="00CA490A"/>
    <w:rsid w:val="00CA5E25"/>
    <w:rsid w:val="00CA6E80"/>
    <w:rsid w:val="00CB0681"/>
    <w:rsid w:val="00CB09C9"/>
    <w:rsid w:val="00CB136D"/>
    <w:rsid w:val="00CB19E6"/>
    <w:rsid w:val="00CB6639"/>
    <w:rsid w:val="00CB7A3F"/>
    <w:rsid w:val="00CC43CD"/>
    <w:rsid w:val="00CD13FB"/>
    <w:rsid w:val="00CD2966"/>
    <w:rsid w:val="00CD61B4"/>
    <w:rsid w:val="00CE4067"/>
    <w:rsid w:val="00CF3040"/>
    <w:rsid w:val="00D056F8"/>
    <w:rsid w:val="00D07FE7"/>
    <w:rsid w:val="00D11CC4"/>
    <w:rsid w:val="00D1570E"/>
    <w:rsid w:val="00D205FA"/>
    <w:rsid w:val="00D231A1"/>
    <w:rsid w:val="00D30E53"/>
    <w:rsid w:val="00D361D9"/>
    <w:rsid w:val="00D36B4C"/>
    <w:rsid w:val="00D41373"/>
    <w:rsid w:val="00D45400"/>
    <w:rsid w:val="00D51F13"/>
    <w:rsid w:val="00D566D8"/>
    <w:rsid w:val="00D64BBF"/>
    <w:rsid w:val="00D90BCF"/>
    <w:rsid w:val="00D92CA4"/>
    <w:rsid w:val="00D93E5A"/>
    <w:rsid w:val="00D95E6D"/>
    <w:rsid w:val="00DA28FF"/>
    <w:rsid w:val="00DB0EDA"/>
    <w:rsid w:val="00DB1788"/>
    <w:rsid w:val="00DB7591"/>
    <w:rsid w:val="00DC0830"/>
    <w:rsid w:val="00DC6D78"/>
    <w:rsid w:val="00DC704F"/>
    <w:rsid w:val="00DD581B"/>
    <w:rsid w:val="00DD650B"/>
    <w:rsid w:val="00DD71F4"/>
    <w:rsid w:val="00DE32BF"/>
    <w:rsid w:val="00DE58A7"/>
    <w:rsid w:val="00DF2132"/>
    <w:rsid w:val="00E00DEB"/>
    <w:rsid w:val="00E01DBC"/>
    <w:rsid w:val="00E03C42"/>
    <w:rsid w:val="00E07B1A"/>
    <w:rsid w:val="00E23B8C"/>
    <w:rsid w:val="00E24973"/>
    <w:rsid w:val="00E46C40"/>
    <w:rsid w:val="00E478E1"/>
    <w:rsid w:val="00E47AA6"/>
    <w:rsid w:val="00E511E5"/>
    <w:rsid w:val="00E624C2"/>
    <w:rsid w:val="00E65633"/>
    <w:rsid w:val="00E80ACF"/>
    <w:rsid w:val="00E838D9"/>
    <w:rsid w:val="00E843D1"/>
    <w:rsid w:val="00E8573C"/>
    <w:rsid w:val="00E85BD9"/>
    <w:rsid w:val="00E861BB"/>
    <w:rsid w:val="00EA22D4"/>
    <w:rsid w:val="00EC300F"/>
    <w:rsid w:val="00ED007B"/>
    <w:rsid w:val="00ED0DAA"/>
    <w:rsid w:val="00ED1C6C"/>
    <w:rsid w:val="00ED22CA"/>
    <w:rsid w:val="00ED3BB5"/>
    <w:rsid w:val="00ED4D57"/>
    <w:rsid w:val="00ED4FCE"/>
    <w:rsid w:val="00ED588D"/>
    <w:rsid w:val="00EE0BC6"/>
    <w:rsid w:val="00F05850"/>
    <w:rsid w:val="00F07D18"/>
    <w:rsid w:val="00F223A3"/>
    <w:rsid w:val="00F2458D"/>
    <w:rsid w:val="00F275CE"/>
    <w:rsid w:val="00F323AB"/>
    <w:rsid w:val="00F408E2"/>
    <w:rsid w:val="00F42C3A"/>
    <w:rsid w:val="00F45F50"/>
    <w:rsid w:val="00F509E4"/>
    <w:rsid w:val="00F60208"/>
    <w:rsid w:val="00F60E78"/>
    <w:rsid w:val="00F63C29"/>
    <w:rsid w:val="00F77224"/>
    <w:rsid w:val="00F82703"/>
    <w:rsid w:val="00F8704B"/>
    <w:rsid w:val="00F8779A"/>
    <w:rsid w:val="00FA0523"/>
    <w:rsid w:val="00FA2B08"/>
    <w:rsid w:val="00FA3164"/>
    <w:rsid w:val="00FA3622"/>
    <w:rsid w:val="00FB3032"/>
    <w:rsid w:val="00FC15B4"/>
    <w:rsid w:val="00FC4F55"/>
    <w:rsid w:val="00FC653F"/>
    <w:rsid w:val="00FD4A88"/>
    <w:rsid w:val="00FD4C33"/>
    <w:rsid w:val="00FE5301"/>
    <w:rsid w:val="00FE7A59"/>
    <w:rsid w:val="00FF08DD"/>
    <w:rsid w:val="00FF67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1162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Sitecore_Normal"/>
    <w:qFormat/>
    <w:rsid w:val="00AF3438"/>
    <w:pPr>
      <w:ind w:left="0" w:firstLine="0"/>
    </w:pPr>
    <w:rPr>
      <w:rFonts w:ascii="Arial" w:hAnsi="Arial"/>
      <w:sz w:val="20"/>
      <w:szCs w:val="24"/>
    </w:rPr>
  </w:style>
  <w:style w:type="paragraph" w:styleId="Heading1">
    <w:name w:val="heading 1"/>
    <w:aliases w:val="Sitecore_Heading 1"/>
    <w:next w:val="SitecoreChapterIntroduction"/>
    <w:link w:val="Heading1Char"/>
    <w:uiPriority w:val="9"/>
    <w:qFormat/>
    <w:rsid w:val="00B95758"/>
    <w:pPr>
      <w:keepNext/>
      <w:pageBreakBefore/>
      <w:numPr>
        <w:numId w:val="3"/>
      </w:numPr>
      <w:pBdr>
        <w:left w:val="single" w:sz="36" w:space="4" w:color="BFBFBF" w:themeColor="background1" w:themeShade="BF"/>
      </w:pBdr>
      <w:shd w:val="clear" w:color="D9D9D9" w:themeColor="background1" w:themeShade="D9" w:fill="auto"/>
      <w:spacing w:before="720" w:after="1200" w:line="480" w:lineRule="auto"/>
      <w:ind w:left="357" w:hanging="357"/>
      <w:outlineLvl w:val="0"/>
    </w:pPr>
    <w:rPr>
      <w:rFonts w:ascii="Arial" w:eastAsiaTheme="majorEastAsia" w:hAnsi="Arial" w:cstheme="majorBidi"/>
      <w:b/>
      <w:bCs/>
      <w:sz w:val="36"/>
      <w:szCs w:val="28"/>
      <w:lang w:eastAsia="da-DK"/>
    </w:rPr>
  </w:style>
  <w:style w:type="paragraph" w:styleId="Heading2">
    <w:name w:val="heading 2"/>
    <w:aliases w:val="Sitecore_Heading 2"/>
    <w:next w:val="Normal"/>
    <w:link w:val="Heading2Char"/>
    <w:uiPriority w:val="9"/>
    <w:unhideWhenUsed/>
    <w:qFormat/>
    <w:rsid w:val="007071B2"/>
    <w:pPr>
      <w:keepNext/>
      <w:keepLines/>
      <w:pageBreakBefore/>
      <w:numPr>
        <w:ilvl w:val="1"/>
        <w:numId w:val="3"/>
      </w:numPr>
      <w:spacing w:before="360"/>
      <w:ind w:left="1008" w:hanging="1008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Heading3">
    <w:name w:val="heading 3"/>
    <w:aliases w:val="Sitecore_Heading 3"/>
    <w:next w:val="Normal"/>
    <w:link w:val="Heading3Char"/>
    <w:uiPriority w:val="9"/>
    <w:unhideWhenUsed/>
    <w:qFormat/>
    <w:rsid w:val="007071B2"/>
    <w:pPr>
      <w:keepNext/>
      <w:keepLines/>
      <w:numPr>
        <w:ilvl w:val="2"/>
        <w:numId w:val="3"/>
      </w:numPr>
      <w:spacing w:before="360"/>
      <w:ind w:left="1008" w:hanging="1008"/>
      <w:outlineLvl w:val="2"/>
    </w:pPr>
    <w:rPr>
      <w:rFonts w:ascii="Arial" w:eastAsiaTheme="majorEastAsia" w:hAnsi="Arial" w:cstheme="majorBidi"/>
      <w:b/>
      <w:bCs/>
      <w:sz w:val="26"/>
      <w:szCs w:val="24"/>
    </w:rPr>
  </w:style>
  <w:style w:type="paragraph" w:styleId="Heading4">
    <w:name w:val="heading 4"/>
    <w:aliases w:val="Sitecore_Heading 4"/>
    <w:next w:val="Normal"/>
    <w:link w:val="Heading4Char"/>
    <w:uiPriority w:val="9"/>
    <w:unhideWhenUsed/>
    <w:rsid w:val="00ED4FCE"/>
    <w:pPr>
      <w:keepNext/>
      <w:spacing w:before="280"/>
      <w:ind w:left="0" w:firstLine="0"/>
      <w:outlineLvl w:val="3"/>
    </w:pPr>
    <w:rPr>
      <w:rFonts w:ascii="Arial" w:hAnsi="Arial"/>
      <w:b/>
      <w:sz w:val="24"/>
      <w:szCs w:val="24"/>
    </w:rPr>
  </w:style>
  <w:style w:type="paragraph" w:styleId="Heading5">
    <w:name w:val="heading 5"/>
    <w:basedOn w:val="Heading4"/>
    <w:next w:val="Normal"/>
    <w:link w:val="Heading5Char"/>
    <w:uiPriority w:val="9"/>
    <w:semiHidden/>
    <w:rsid w:val="00ED4FCE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semiHidden/>
    <w:rsid w:val="00ED4FCE"/>
    <w:pPr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rsid w:val="009317E7"/>
    <w:pPr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itecore_Heading 1 Char"/>
    <w:basedOn w:val="DefaultParagraphFont"/>
    <w:link w:val="Heading1"/>
    <w:uiPriority w:val="9"/>
    <w:rsid w:val="00B95758"/>
    <w:rPr>
      <w:rFonts w:ascii="Arial" w:eastAsiaTheme="majorEastAsia" w:hAnsi="Arial" w:cstheme="majorBidi"/>
      <w:b/>
      <w:bCs/>
      <w:sz w:val="36"/>
      <w:szCs w:val="28"/>
      <w:shd w:val="clear" w:color="D9D9D9" w:themeColor="background1" w:themeShade="D9" w:fill="auto"/>
      <w:lang w:eastAsia="da-DK"/>
    </w:rPr>
  </w:style>
  <w:style w:type="character" w:customStyle="1" w:styleId="Heading2Char">
    <w:name w:val="Heading 2 Char"/>
    <w:aliases w:val="Sitecore_Heading 2 Char"/>
    <w:basedOn w:val="DefaultParagraphFont"/>
    <w:link w:val="Heading2"/>
    <w:uiPriority w:val="9"/>
    <w:rsid w:val="007071B2"/>
    <w:rPr>
      <w:rFonts w:ascii="Arial" w:eastAsiaTheme="majorEastAsia" w:hAnsi="Arial" w:cstheme="majorBidi"/>
      <w:b/>
      <w:bCs/>
      <w:sz w:val="28"/>
      <w:szCs w:val="26"/>
    </w:rPr>
  </w:style>
  <w:style w:type="character" w:customStyle="1" w:styleId="Heading3Char">
    <w:name w:val="Heading 3 Char"/>
    <w:aliases w:val="Sitecore_Heading 3 Char"/>
    <w:basedOn w:val="DefaultParagraphFont"/>
    <w:link w:val="Heading3"/>
    <w:uiPriority w:val="9"/>
    <w:rsid w:val="007071B2"/>
    <w:rPr>
      <w:rFonts w:ascii="Arial" w:eastAsiaTheme="majorEastAsia" w:hAnsi="Arial" w:cstheme="majorBidi"/>
      <w:b/>
      <w:bCs/>
      <w:sz w:val="26"/>
      <w:szCs w:val="24"/>
    </w:rPr>
  </w:style>
  <w:style w:type="character" w:customStyle="1" w:styleId="Heading4Char">
    <w:name w:val="Heading 4 Char"/>
    <w:aliases w:val="Sitecore_Heading 4 Char"/>
    <w:basedOn w:val="DefaultParagraphFont"/>
    <w:link w:val="Heading4"/>
    <w:uiPriority w:val="9"/>
    <w:rsid w:val="00ED4FCE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3EC"/>
    <w:rPr>
      <w:rFonts w:ascii="Arial" w:hAnsi="Arial"/>
      <w:b/>
      <w:sz w:val="24"/>
      <w:szCs w:val="24"/>
    </w:rPr>
  </w:style>
  <w:style w:type="paragraph" w:styleId="Subtitle">
    <w:name w:val="Subtitle"/>
    <w:aliases w:val="Sitecore_Subtitle"/>
    <w:basedOn w:val="Normal"/>
    <w:next w:val="TOCHeading"/>
    <w:link w:val="SubtitleChar"/>
    <w:uiPriority w:val="11"/>
    <w:qFormat/>
    <w:rsid w:val="001345B4"/>
    <w:pPr>
      <w:keepNext/>
      <w:keepLines/>
      <w:numPr>
        <w:ilvl w:val="1"/>
      </w:numPr>
      <w:spacing w:before="240"/>
      <w:ind w:right="-333"/>
    </w:pPr>
    <w:rPr>
      <w:rFonts w:eastAsiaTheme="majorEastAsia" w:cstheme="majorBidi"/>
      <w:i/>
      <w:iCs/>
      <w:spacing w:val="15"/>
    </w:rPr>
  </w:style>
  <w:style w:type="character" w:customStyle="1" w:styleId="SubtitleChar">
    <w:name w:val="Subtitle Char"/>
    <w:aliases w:val="Sitecore_Subtitle Char"/>
    <w:basedOn w:val="DefaultParagraphFont"/>
    <w:link w:val="Subtitle"/>
    <w:uiPriority w:val="11"/>
    <w:rsid w:val="001345B4"/>
    <w:rPr>
      <w:rFonts w:ascii="Arial" w:eastAsiaTheme="majorEastAsia" w:hAnsi="Arial" w:cstheme="majorBidi"/>
      <w:i/>
      <w:iCs/>
      <w:spacing w:val="15"/>
      <w:sz w:val="2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3EC"/>
    <w:rPr>
      <w:rFonts w:ascii="Arial" w:hAnsi="Arial"/>
      <w:b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3EC"/>
    <w:rPr>
      <w:rFonts w:ascii="Arial" w:hAnsi="Arial"/>
      <w:sz w:val="20"/>
      <w:szCs w:val="24"/>
    </w:rPr>
  </w:style>
  <w:style w:type="character" w:styleId="Emphasis">
    <w:name w:val="Emphasis"/>
    <w:aliases w:val="Sitecore_Emphasis"/>
    <w:basedOn w:val="DefaultParagraphFont"/>
    <w:uiPriority w:val="20"/>
    <w:qFormat/>
    <w:rsid w:val="00AE62E9"/>
    <w:rPr>
      <w:i/>
      <w:iCs/>
    </w:rPr>
  </w:style>
  <w:style w:type="paragraph" w:customStyle="1" w:styleId="SitecoreDocumentTitle">
    <w:name w:val="Sitecore_Document Title"/>
    <w:basedOn w:val="Normal"/>
    <w:qFormat/>
    <w:rsid w:val="001345B4"/>
    <w:pPr>
      <w:spacing w:after="300"/>
      <w:ind w:right="27"/>
    </w:pPr>
    <w:rPr>
      <w:spacing w:val="5"/>
      <w:kern w:val="28"/>
      <w:sz w:val="72"/>
    </w:rPr>
  </w:style>
  <w:style w:type="paragraph" w:customStyle="1" w:styleId="SitecoreChapterIntroduction">
    <w:name w:val="Sitecore_Chapter Introduction"/>
    <w:basedOn w:val="Normal"/>
    <w:qFormat/>
    <w:rsid w:val="00B95758"/>
    <w:pPr>
      <w:spacing w:before="0" w:after="240"/>
      <w:ind w:left="720" w:right="720"/>
    </w:pPr>
  </w:style>
  <w:style w:type="paragraph" w:customStyle="1" w:styleId="SitecoreChapterBullet">
    <w:name w:val="Sitecore_Chapter Bullet"/>
    <w:basedOn w:val="Normal"/>
    <w:qFormat/>
    <w:rsid w:val="00B0064B"/>
    <w:pPr>
      <w:numPr>
        <w:numId w:val="2"/>
      </w:numPr>
      <w:tabs>
        <w:tab w:val="left" w:pos="9000"/>
      </w:tabs>
      <w:spacing w:before="240"/>
      <w:ind w:right="29"/>
    </w:pPr>
  </w:style>
  <w:style w:type="paragraph" w:customStyle="1" w:styleId="SitecoreBulletedList">
    <w:name w:val="Sitecore_Bulleted List"/>
    <w:basedOn w:val="Normal"/>
    <w:link w:val="SitecoreBulletedListChar"/>
    <w:qFormat/>
    <w:rsid w:val="00FA0523"/>
    <w:pPr>
      <w:numPr>
        <w:ilvl w:val="1"/>
        <w:numId w:val="7"/>
      </w:numPr>
      <w:ind w:left="720" w:hanging="360"/>
    </w:pPr>
  </w:style>
  <w:style w:type="paragraph" w:customStyle="1" w:styleId="SitecoreBulletLast">
    <w:name w:val="Sitecore_Bullet Last"/>
    <w:basedOn w:val="SitecoreBulletedList"/>
    <w:next w:val="Normal"/>
    <w:qFormat/>
    <w:rsid w:val="00FA0523"/>
    <w:pPr>
      <w:numPr>
        <w:ilvl w:val="0"/>
        <w:numId w:val="6"/>
      </w:numPr>
      <w:spacing w:after="240"/>
    </w:pPr>
  </w:style>
  <w:style w:type="paragraph" w:customStyle="1" w:styleId="SitecoreNumberedList">
    <w:name w:val="Sitecore_Numbered List"/>
    <w:basedOn w:val="Normal"/>
    <w:qFormat/>
    <w:rsid w:val="00DB7591"/>
    <w:pPr>
      <w:numPr>
        <w:numId w:val="4"/>
      </w:numPr>
    </w:pPr>
  </w:style>
  <w:style w:type="paragraph" w:styleId="TOCHeading">
    <w:name w:val="TOC Heading"/>
    <w:aliases w:val="Sitecore_TOC Heading"/>
    <w:next w:val="TOC1"/>
    <w:uiPriority w:val="39"/>
    <w:unhideWhenUsed/>
    <w:qFormat/>
    <w:rsid w:val="008A0E52"/>
    <w:pPr>
      <w:keepNext/>
      <w:pageBreakBefore/>
      <w:shd w:val="clear" w:color="auto" w:fill="F2F2F2" w:themeFill="background1" w:themeFillShade="F2"/>
      <w:spacing w:after="480"/>
      <w:ind w:left="360"/>
    </w:pPr>
    <w:rPr>
      <w:rFonts w:ascii="Arial" w:eastAsiaTheme="majorEastAsia" w:hAnsi="Arial" w:cstheme="majorBidi"/>
      <w:b/>
      <w:bCs/>
      <w:sz w:val="28"/>
      <w:szCs w:val="28"/>
      <w:lang w:eastAsia="da-DK"/>
    </w:rPr>
  </w:style>
  <w:style w:type="paragraph" w:styleId="TOC1">
    <w:name w:val="toc 1"/>
    <w:basedOn w:val="Normal"/>
    <w:next w:val="Normal"/>
    <w:uiPriority w:val="39"/>
    <w:rsid w:val="0043507D"/>
    <w:pPr>
      <w:spacing w:before="0"/>
      <w:contextualSpacing/>
    </w:pPr>
  </w:style>
  <w:style w:type="paragraph" w:styleId="Header">
    <w:name w:val="header"/>
    <w:basedOn w:val="Normal"/>
    <w:link w:val="HeaderChar"/>
    <w:uiPriority w:val="99"/>
    <w:semiHidden/>
    <w:rsid w:val="000A1EB8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7188"/>
    <w:rPr>
      <w:rFonts w:ascii="Arial" w:hAnsi="Arial"/>
      <w:sz w:val="20"/>
      <w:szCs w:val="24"/>
    </w:rPr>
  </w:style>
  <w:style w:type="paragraph" w:styleId="Footer">
    <w:name w:val="footer"/>
    <w:basedOn w:val="Normal"/>
    <w:link w:val="FooterChar"/>
    <w:uiPriority w:val="99"/>
    <w:semiHidden/>
    <w:rsid w:val="00973D7A"/>
    <w:pPr>
      <w:tabs>
        <w:tab w:val="center" w:pos="4680"/>
        <w:tab w:val="right" w:pos="9360"/>
      </w:tabs>
      <w:spacing w:before="0"/>
    </w:pPr>
    <w:rPr>
      <w:i/>
      <w:iCs/>
      <w:color w:val="808080" w:themeColor="background1" w:themeShade="8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77188"/>
    <w:rPr>
      <w:rFonts w:ascii="Arial" w:hAnsi="Arial"/>
      <w:i/>
      <w:iCs/>
      <w:color w:val="808080" w:themeColor="background1" w:themeShade="80"/>
      <w:sz w:val="16"/>
      <w:szCs w:val="16"/>
    </w:rPr>
  </w:style>
  <w:style w:type="paragraph" w:customStyle="1" w:styleId="SitecoreNoteHeader">
    <w:name w:val="Sitecore_Note Header"/>
    <w:basedOn w:val="Normal"/>
    <w:next w:val="SitecoreNoteBody"/>
    <w:link w:val="SitecoreNoteHeaderChar"/>
    <w:qFormat/>
    <w:rsid w:val="0043507D"/>
    <w:pPr>
      <w:keepNext/>
      <w:shd w:val="clear" w:color="auto" w:fill="F2F2F2" w:themeFill="background1" w:themeFillShade="F2"/>
      <w:spacing w:before="200"/>
    </w:pPr>
    <w:rPr>
      <w:b/>
    </w:rPr>
  </w:style>
  <w:style w:type="paragraph" w:customStyle="1" w:styleId="SitecoreNoteBody">
    <w:name w:val="Sitecore_Note Body"/>
    <w:basedOn w:val="Normal"/>
    <w:next w:val="Normal"/>
    <w:link w:val="SitecoreNoteBodyChar"/>
    <w:qFormat/>
    <w:rsid w:val="0043507D"/>
    <w:pPr>
      <w:shd w:val="clear" w:color="auto" w:fill="F2F2F2" w:themeFill="background1" w:themeFillShade="F2"/>
      <w:spacing w:before="0" w:after="240"/>
    </w:pPr>
  </w:style>
  <w:style w:type="character" w:customStyle="1" w:styleId="SitecoreNoteHeaderChar">
    <w:name w:val="Sitecore_Note Header Char"/>
    <w:basedOn w:val="DefaultParagraphFont"/>
    <w:link w:val="SitecoreNoteHeader"/>
    <w:rsid w:val="0043507D"/>
    <w:rPr>
      <w:rFonts w:ascii="Arial" w:hAnsi="Arial"/>
      <w:b/>
      <w:sz w:val="20"/>
      <w:szCs w:val="24"/>
      <w:shd w:val="clear" w:color="auto" w:fill="F2F2F2" w:themeFill="background1" w:themeFillShade="F2"/>
    </w:rPr>
  </w:style>
  <w:style w:type="paragraph" w:customStyle="1" w:styleId="SitecoreCode">
    <w:name w:val="Sitecore_Code"/>
    <w:basedOn w:val="Normal"/>
    <w:next w:val="Normal"/>
    <w:link w:val="SitecoreCodeChar"/>
    <w:qFormat/>
    <w:rsid w:val="00304208"/>
    <w:pPr>
      <w:contextualSpacing/>
    </w:pPr>
    <w:rPr>
      <w:rFonts w:ascii="Courier New" w:hAnsi="Courier New"/>
      <w:szCs w:val="17"/>
    </w:rPr>
  </w:style>
  <w:style w:type="character" w:customStyle="1" w:styleId="SitecoreNoteBodyChar">
    <w:name w:val="Sitecore_Note Body Char"/>
    <w:basedOn w:val="DefaultParagraphFont"/>
    <w:link w:val="SitecoreNoteBody"/>
    <w:rsid w:val="0043507D"/>
    <w:rPr>
      <w:rFonts w:ascii="Arial" w:hAnsi="Arial"/>
      <w:sz w:val="20"/>
      <w:szCs w:val="24"/>
      <w:shd w:val="clear" w:color="auto" w:fill="F2F2F2" w:themeFill="background1" w:themeFillShade="F2"/>
    </w:rPr>
  </w:style>
  <w:style w:type="table" w:styleId="TableGrid">
    <w:name w:val="Table Grid"/>
    <w:basedOn w:val="TableNormal"/>
    <w:uiPriority w:val="59"/>
    <w:rsid w:val="00973D7A"/>
    <w:pPr>
      <w:spacing w:before="0"/>
      <w:ind w:left="0" w:firstLine="0"/>
    </w:pPr>
    <w:rPr>
      <w:rFonts w:ascii="Trebuchet MS" w:hAnsi="Trebuchet MS"/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tecoreCodeChar">
    <w:name w:val="Sitecore_Code Char"/>
    <w:basedOn w:val="DefaultParagraphFont"/>
    <w:link w:val="SitecoreCode"/>
    <w:rsid w:val="00304208"/>
    <w:rPr>
      <w:rFonts w:ascii="Courier New" w:hAnsi="Courier New"/>
      <w:sz w:val="20"/>
      <w:szCs w:val="17"/>
    </w:rPr>
  </w:style>
  <w:style w:type="table" w:customStyle="1" w:styleId="SitecoreTable">
    <w:name w:val="Sitecore Table"/>
    <w:basedOn w:val="TableNormal"/>
    <w:uiPriority w:val="99"/>
    <w:rsid w:val="009D3537"/>
    <w:pPr>
      <w:spacing w:before="0"/>
      <w:ind w:left="0" w:firstLine="0"/>
    </w:pPr>
    <w:rPr>
      <w:rFonts w:ascii="Arial" w:hAnsi="Arial"/>
      <w:sz w:val="20"/>
      <w:szCs w:val="24"/>
    </w:rPr>
    <w:tblPr>
      <w:tblInd w:w="0" w:type="dxa"/>
      <w:tblBorders>
        <w:bottom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43" w:type="dxa"/>
        <w:left w:w="115" w:type="dxa"/>
        <w:bottom w:w="58" w:type="dxa"/>
        <w:right w:w="115" w:type="dxa"/>
      </w:tcMar>
    </w:tcPr>
    <w:tblStylePr w:type="firstRow">
      <w:rPr>
        <w:b/>
      </w:rPr>
      <w:tblPr/>
      <w:trPr>
        <w:tblHeader/>
      </w:trPr>
    </w:tblStylePr>
  </w:style>
  <w:style w:type="table" w:customStyle="1" w:styleId="TableHeader">
    <w:name w:val="Table Header"/>
    <w:basedOn w:val="TableNormal"/>
    <w:uiPriority w:val="99"/>
    <w:rsid w:val="00973D7A"/>
    <w:pPr>
      <w:spacing w:before="0"/>
      <w:ind w:left="0" w:firstLine="0"/>
    </w:pPr>
    <w:rPr>
      <w:rFonts w:ascii="Trebuchet MS" w:hAnsi="Trebuchet MS"/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rebuchet MS" w:hAnsi="Trebuchet MS"/>
        <w:b/>
        <w:sz w:val="24"/>
      </w:rPr>
    </w:tblStylePr>
  </w:style>
  <w:style w:type="character" w:customStyle="1" w:styleId="SitecoreKeys">
    <w:name w:val="Sitecore_Keys"/>
    <w:basedOn w:val="DefaultParagraphFont"/>
    <w:uiPriority w:val="1"/>
    <w:qFormat/>
    <w:rsid w:val="007D56CF"/>
    <w:rPr>
      <w:rFonts w:ascii="Arial" w:hAnsi="Arial"/>
      <w:caps/>
      <w:sz w:val="20"/>
    </w:rPr>
  </w:style>
  <w:style w:type="character" w:customStyle="1" w:styleId="SitecoreBulletedListChar">
    <w:name w:val="Sitecore_Bulleted List Char"/>
    <w:basedOn w:val="DefaultParagraphFont"/>
    <w:link w:val="SitecoreBulletedList"/>
    <w:rsid w:val="00FA0523"/>
    <w:rPr>
      <w:rFonts w:ascii="Arial" w:hAnsi="Arial"/>
      <w:sz w:val="20"/>
      <w:szCs w:val="24"/>
    </w:rPr>
  </w:style>
  <w:style w:type="numbering" w:customStyle="1" w:styleId="Step">
    <w:name w:val="Step"/>
    <w:basedOn w:val="NoList"/>
    <w:uiPriority w:val="99"/>
    <w:rsid w:val="00973D7A"/>
    <w:pPr>
      <w:numPr>
        <w:numId w:val="1"/>
      </w:numPr>
    </w:pPr>
  </w:style>
  <w:style w:type="paragraph" w:styleId="TOC2">
    <w:name w:val="toc 2"/>
    <w:basedOn w:val="Normal"/>
    <w:next w:val="Normal"/>
    <w:uiPriority w:val="39"/>
    <w:rsid w:val="0043507D"/>
    <w:pPr>
      <w:spacing w:before="0"/>
      <w:ind w:left="245"/>
      <w:contextualSpacing/>
    </w:pPr>
  </w:style>
  <w:style w:type="paragraph" w:styleId="TOC3">
    <w:name w:val="toc 3"/>
    <w:basedOn w:val="Normal"/>
    <w:next w:val="Normal"/>
    <w:uiPriority w:val="39"/>
    <w:rsid w:val="0043507D"/>
    <w:pPr>
      <w:spacing w:before="0"/>
      <w:ind w:left="403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973D7A"/>
    <w:rPr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D7A"/>
    <w:rPr>
      <w:rFonts w:ascii="Trebuchet MS" w:hAnsi="Trebuchet MS"/>
      <w:sz w:val="24"/>
      <w:szCs w:val="24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973D7A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D7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D7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73D7A"/>
    <w:rPr>
      <w:color w:val="808080"/>
    </w:rPr>
  </w:style>
  <w:style w:type="table" w:styleId="LightList-Accent3">
    <w:name w:val="Light List Accent 3"/>
    <w:basedOn w:val="TableNormal"/>
    <w:uiPriority w:val="61"/>
    <w:rsid w:val="00973D7A"/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DE6C36" w:themeColor="accent3"/>
        <w:left w:val="single" w:sz="8" w:space="0" w:color="DE6C36" w:themeColor="accent3"/>
        <w:bottom w:val="single" w:sz="8" w:space="0" w:color="DE6C36" w:themeColor="accent3"/>
        <w:right w:val="single" w:sz="8" w:space="0" w:color="DE6C3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6C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band1Horz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</w:style>
  <w:style w:type="character" w:customStyle="1" w:styleId="SitecoreWindow">
    <w:name w:val="Sitecore_Window"/>
    <w:basedOn w:val="DefaultParagraphFont"/>
    <w:uiPriority w:val="1"/>
    <w:qFormat/>
    <w:rsid w:val="00973D7A"/>
    <w:rPr>
      <w:b/>
    </w:rPr>
  </w:style>
  <w:style w:type="character" w:styleId="Hyperlink">
    <w:name w:val="Hyperlink"/>
    <w:aliases w:val="Sitecore_Hyperlink"/>
    <w:basedOn w:val="DefaultParagraphFont"/>
    <w:uiPriority w:val="99"/>
    <w:unhideWhenUsed/>
    <w:rsid w:val="009614B0"/>
    <w:rPr>
      <w:rFonts w:ascii="Arial" w:hAnsi="Arial"/>
      <w:color w:val="auto"/>
      <w:sz w:val="20"/>
      <w:u w:val="single"/>
    </w:rPr>
  </w:style>
  <w:style w:type="paragraph" w:customStyle="1" w:styleId="SitecoreCodeSample">
    <w:name w:val="Sitecore_Code Sample"/>
    <w:basedOn w:val="SitecoreCode"/>
    <w:qFormat/>
    <w:rsid w:val="00304208"/>
    <w:pPr>
      <w:shd w:val="clear" w:color="auto" w:fill="F2F2F2" w:themeFill="background1" w:themeFillShade="F2"/>
      <w:tabs>
        <w:tab w:val="left" w:pos="202"/>
        <w:tab w:val="left" w:pos="403"/>
        <w:tab w:val="left" w:pos="605"/>
        <w:tab w:val="left" w:pos="806"/>
        <w:tab w:val="left" w:pos="1008"/>
        <w:tab w:val="left" w:pos="1210"/>
        <w:tab w:val="left" w:pos="1411"/>
        <w:tab w:val="left" w:pos="1613"/>
        <w:tab w:val="left" w:pos="1814"/>
        <w:tab w:val="left" w:pos="2016"/>
        <w:tab w:val="left" w:pos="2218"/>
        <w:tab w:val="left" w:pos="2419"/>
        <w:tab w:val="left" w:pos="2621"/>
        <w:tab w:val="left" w:pos="2822"/>
        <w:tab w:val="left" w:pos="3024"/>
        <w:tab w:val="left" w:pos="3226"/>
        <w:tab w:val="left" w:pos="3427"/>
        <w:tab w:val="left" w:pos="3629"/>
        <w:tab w:val="left" w:pos="3830"/>
        <w:tab w:val="left" w:pos="4032"/>
        <w:tab w:val="left" w:pos="4234"/>
        <w:tab w:val="left" w:pos="4435"/>
        <w:tab w:val="left" w:pos="4637"/>
        <w:tab w:val="left" w:pos="4838"/>
        <w:tab w:val="left" w:pos="5040"/>
        <w:tab w:val="left" w:pos="5242"/>
        <w:tab w:val="left" w:pos="5443"/>
        <w:tab w:val="left" w:pos="5645"/>
        <w:tab w:val="left" w:pos="5846"/>
        <w:tab w:val="left" w:pos="6048"/>
        <w:tab w:val="left" w:pos="6250"/>
        <w:tab w:val="left" w:pos="6451"/>
      </w:tabs>
      <w:ind w:firstLine="720"/>
    </w:pPr>
    <w:rPr>
      <w:sz w:val="16"/>
    </w:rPr>
  </w:style>
  <w:style w:type="paragraph" w:customStyle="1" w:styleId="SitecoreProductNameonCover">
    <w:name w:val="Sitecore_Product Name on Cover"/>
    <w:next w:val="SitecoreDocumentTitle"/>
    <w:qFormat/>
    <w:rsid w:val="001345B4"/>
    <w:pPr>
      <w:spacing w:before="4600"/>
      <w:ind w:left="360" w:right="27"/>
    </w:pPr>
    <w:rPr>
      <w:rFonts w:ascii="Arial" w:hAnsi="Arial"/>
      <w:spacing w:val="5"/>
      <w:kern w:val="28"/>
      <w:sz w:val="48"/>
      <w:szCs w:val="24"/>
    </w:rPr>
  </w:style>
  <w:style w:type="paragraph" w:styleId="NormalWeb">
    <w:name w:val="Normal (Web)"/>
    <w:basedOn w:val="Normal"/>
    <w:uiPriority w:val="99"/>
    <w:semiHidden/>
    <w:unhideWhenUsed/>
    <w:rsid w:val="00D92CA4"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rsid w:val="00D92CA4"/>
    <w:pPr>
      <w:ind w:left="720"/>
    </w:pPr>
  </w:style>
  <w:style w:type="paragraph" w:customStyle="1" w:styleId="SitecoreIndent">
    <w:name w:val="Sitecore_Indent"/>
    <w:basedOn w:val="SitecoreBulletedList"/>
    <w:qFormat/>
    <w:rsid w:val="00885E0B"/>
    <w:pPr>
      <w:numPr>
        <w:ilvl w:val="0"/>
        <w:numId w:val="0"/>
      </w:numPr>
      <w:ind w:left="720"/>
    </w:pPr>
  </w:style>
  <w:style w:type="paragraph" w:customStyle="1" w:styleId="SitecoreHiddenText">
    <w:name w:val="Sitecore_Hidden Text"/>
    <w:basedOn w:val="Normal"/>
    <w:next w:val="Normal"/>
    <w:link w:val="SitecoreHiddenTextChar"/>
    <w:rsid w:val="008221FB"/>
    <w:pPr>
      <w:shd w:val="clear" w:color="auto" w:fill="FFFF99"/>
    </w:pPr>
    <w:rPr>
      <w:vanish/>
    </w:rPr>
  </w:style>
  <w:style w:type="paragraph" w:customStyle="1" w:styleId="SitecoreBullet2ndLevel">
    <w:name w:val="Sitecore_Bullet 2nd Level"/>
    <w:basedOn w:val="SitecoreBulletedList"/>
    <w:autoRedefine/>
    <w:qFormat/>
    <w:rsid w:val="005033F7"/>
    <w:pPr>
      <w:numPr>
        <w:ilvl w:val="0"/>
        <w:numId w:val="20"/>
      </w:numPr>
    </w:pPr>
  </w:style>
  <w:style w:type="character" w:customStyle="1" w:styleId="SitecoreHiddenTextChar">
    <w:name w:val="Sitecore_Hidden Text Char"/>
    <w:basedOn w:val="DefaultParagraphFont"/>
    <w:link w:val="SitecoreHiddenText"/>
    <w:rsid w:val="008221FB"/>
    <w:rPr>
      <w:rFonts w:ascii="Arial" w:hAnsi="Arial"/>
      <w:vanish/>
      <w:sz w:val="20"/>
      <w:szCs w:val="24"/>
      <w:shd w:val="clear" w:color="auto" w:fill="FFFF99"/>
    </w:rPr>
  </w:style>
  <w:style w:type="paragraph" w:customStyle="1" w:styleId="SitecoreIndent2ndLevel">
    <w:name w:val="Sitecore_Indent 2nd Level"/>
    <w:basedOn w:val="SitecoreBullet2ndLevel"/>
    <w:qFormat/>
    <w:rsid w:val="004E094A"/>
    <w:pPr>
      <w:numPr>
        <w:numId w:val="0"/>
      </w:numPr>
      <w:ind w:left="1440"/>
    </w:pPr>
  </w:style>
  <w:style w:type="paragraph" w:styleId="TOC4">
    <w:name w:val="toc 4"/>
    <w:basedOn w:val="Normal"/>
    <w:next w:val="Normal"/>
    <w:uiPriority w:val="39"/>
    <w:unhideWhenUsed/>
    <w:rsid w:val="00F77224"/>
    <w:pPr>
      <w:spacing w:before="0"/>
      <w:ind w:left="605"/>
      <w:contextualSpacing/>
    </w:pPr>
  </w:style>
  <w:style w:type="paragraph" w:customStyle="1" w:styleId="SitecoreIntroBullet">
    <w:name w:val="Sitecore_Intro Bullet"/>
    <w:qFormat/>
    <w:rsid w:val="00B0064B"/>
    <w:pPr>
      <w:numPr>
        <w:numId w:val="26"/>
      </w:numPr>
      <w:ind w:left="1440"/>
    </w:pPr>
    <w:rPr>
      <w:rFonts w:ascii="Arial" w:hAnsi="Arial"/>
      <w:b/>
      <w:sz w:val="20"/>
      <w:szCs w:val="24"/>
    </w:rPr>
  </w:style>
  <w:style w:type="paragraph" w:customStyle="1" w:styleId="SitecoreIntroIndent">
    <w:name w:val="Sitecore_Intro Indent"/>
    <w:qFormat/>
    <w:rsid w:val="00B0064B"/>
    <w:pPr>
      <w:spacing w:before="0"/>
      <w:ind w:left="1440" w:firstLine="0"/>
    </w:pPr>
    <w:rPr>
      <w:rFonts w:ascii="Arial" w:hAnsi="Arial"/>
      <w:sz w:val="20"/>
      <w:szCs w:val="24"/>
      <w:lang w:val="da-DK"/>
    </w:rPr>
  </w:style>
  <w:style w:type="paragraph" w:customStyle="1" w:styleId="SitecoreListHeading">
    <w:name w:val="Sitecore_List Heading"/>
    <w:next w:val="Normal"/>
    <w:link w:val="SitecoreListHeadingChar"/>
    <w:qFormat/>
    <w:rsid w:val="003D3559"/>
    <w:pPr>
      <w:ind w:left="0" w:firstLine="0"/>
    </w:pPr>
    <w:rPr>
      <w:rFonts w:ascii="Arial" w:hAnsi="Arial"/>
      <w:b/>
      <w:sz w:val="20"/>
      <w:szCs w:val="24"/>
    </w:rPr>
  </w:style>
  <w:style w:type="character" w:customStyle="1" w:styleId="SitecoreListHeadingChar">
    <w:name w:val="Sitecore_List Heading Char"/>
    <w:basedOn w:val="DefaultParagraphFont"/>
    <w:link w:val="SitecoreListHeading"/>
    <w:rsid w:val="003D3559"/>
    <w:rPr>
      <w:rFonts w:ascii="Arial" w:hAnsi="Arial"/>
      <w:b/>
      <w:sz w:val="20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01DBC"/>
    <w:pPr>
      <w:spacing w:before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01D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1DBC"/>
    <w:pPr>
      <w:spacing w:before="0" w:after="200" w:line="276" w:lineRule="auto"/>
      <w:ind w:left="720"/>
      <w:contextualSpacing/>
    </w:pPr>
    <w:rPr>
      <w:rFonts w:asciiTheme="minorHAnsi" w:hAnsiTheme="minorHAns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2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itecore%20Documentation\Sitecore%20Style%20Guide\Sitecore%20Guid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pulent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AB28346439C34081CEBCD6E2627ECC" ma:contentTypeVersion="0" ma:contentTypeDescription="Create a new document." ma:contentTypeScope="" ma:versionID="6b0005be0e22ce43e4d3b0b706213228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49653-38E6-411F-A765-C8BA2D8C80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658E68-D9BE-423E-9E52-41F4B527B6E4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3A1153B-4482-4257-A7AB-D356BA37FB4B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1E21DB32-9E9C-4003-B772-DA60505951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3D642083-51A6-4B1A-A89E-3EA5BB757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Sitecore Guide</Template>
  <TotalTime>432</TotalTime>
  <Pages>1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Workflow Escalator Installation and Configuration Guide</vt:lpstr>
    </vt:vector>
  </TitlesOfParts>
  <Company/>
  <LinksUpToDate>false</LinksUpToDate>
  <CharactersWithSpaces>5688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Workflow Escalator Installation and Configuration Guide</dc:title>
  <dc:subject>Instructions for all who is about to use the workflow escalator</dc:subject>
  <dc:creator>sez</dc:creator>
  <cp:keywords>workflow escalator</cp:keywords>
  <cp:lastModifiedBy>ans</cp:lastModifiedBy>
  <cp:revision>10</cp:revision>
  <cp:lastPrinted>2008-05-27T09:37:00Z</cp:lastPrinted>
  <dcterms:created xsi:type="dcterms:W3CDTF">2010-02-04T10:17:00Z</dcterms:created>
  <dcterms:modified xsi:type="dcterms:W3CDTF">2010-02-05T14:41:00Z</dcterms:modified>
  <cp:category>Sitecore CMS 6.x</cp:category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0x01010052AB28346439C34081CEBCD6E2627ECC</vt:lpwstr>
  </property>
</Properties>
</file>